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22EBCE18" w14:textId="77777777" w:rsidTr="00A50343">
        <w:tc>
          <w:tcPr>
            <w:tcW w:w="4590" w:type="dxa"/>
            <w:tcBorders>
              <w:right w:val="single" w:sz="4" w:space="0" w:color="auto"/>
            </w:tcBorders>
          </w:tcPr>
          <w:p w14:paraId="3DEB5183"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07A2D8C6"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0D62D0AA" w14:textId="77777777" w:rsidR="00056CFD" w:rsidRPr="00A4554B" w:rsidRDefault="00056CFD" w:rsidP="00C70474">
            <w:pPr>
              <w:spacing w:after="0"/>
              <w:jc w:val="center"/>
              <w:rPr>
                <w:b/>
              </w:rPr>
            </w:pPr>
            <w:r w:rsidRPr="00A4554B">
              <w:rPr>
                <w:b/>
              </w:rPr>
              <w:t>PROMISSORY NOTE</w:t>
            </w:r>
          </w:p>
        </w:tc>
      </w:tr>
    </w:tbl>
    <w:p w14:paraId="4B4E3B5F"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6C0225DB" w14:textId="77777777" w:rsidTr="00EC201F">
        <w:tc>
          <w:tcPr>
            <w:tcW w:w="5395" w:type="dxa"/>
          </w:tcPr>
          <w:p>
            <w:pPr>
              <w:jc w:val="left"/>
            </w:pPr>
            <w:r>
              <w:rPr>
                <w:u w:val="none"/>
              </w:rPr>
              <w:t xml:space="preserve">STATE OF:     </w:t>
            </w:r>
            <w:r>
              <w:rPr>
                <w:b/>
                <w:u w:val="single"/>
              </w:rPr>
              <w:t>NORTH CAROLINA</w:t>
            </w:r>
          </w:p>
          <w:p>
            <w:pPr>
              <w:jc w:val="left"/>
            </w:pPr>
            <w:r>
              <w:rPr>
                <w:u w:val="none"/>
              </w:rPr>
              <w:t xml:space="preserve">COUNTY OF: </w:t>
            </w:r>
            <w:r>
              <w:rPr>
                <w:b/>
                <w:u w:val="single"/>
              </w:rPr>
              <w:t>WAKE</w:t>
            </w:r>
          </w:p>
        </w:tc>
        <w:tc>
          <w:tcPr>
            <w:tcW w:w="5590" w:type="dxa"/>
          </w:tcPr>
          <w:p>
            <w:pPr>
              <w:jc w:val="right"/>
            </w:pPr>
            <w:r>
              <w:rPr>
                <w:u w:val="none"/>
              </w:rPr>
              <w:t xml:space="preserve">Date of Note: </w:t>
            </w:r>
            <w:r>
              <w:rPr>
                <w:b/>
                <w:u w:val="single"/>
              </w:rPr>
              <w:t>7/1/2026</w:t>
            </w:r>
          </w:p>
          <w:p>
            <w:pPr>
              <w:jc w:val="right"/>
            </w:pPr>
            <w:r>
              <w:rPr>
                <w:u w:val="none"/>
              </w:rPr>
              <w:t xml:space="preserve">Amount: </w:t>
            </w:r>
            <w:r>
              <w:rPr>
                <w:b/>
                <w:u w:val="single"/>
              </w:rPr>
              <w:t>$325,710.00</w:t>
            </w:r>
          </w:p>
        </w:tc>
      </w:tr>
    </w:tbl>
    <w:p w14:paraId="29733307" w14:textId="77777777" w:rsidR="00EC201F" w:rsidRDefault="00EC201F" w:rsidP="00056CFD">
      <w:pPr>
        <w:spacing w:after="0"/>
        <w:rPr>
          <w:sz w:val="20"/>
          <w:szCs w:val="20"/>
        </w:rPr>
      </w:pPr>
    </w:p>
    <w:p w14:paraId="43795FBF"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C85E99C" w14:textId="77777777" w:rsidTr="00174E82">
        <w:tc>
          <w:tcPr>
            <w:tcW w:w="1795" w:type="dxa"/>
          </w:tcPr>
          <w:p w14:paraId="225AF1D0"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5FB80B9" w14:textId="77777777" w:rsidR="00B40EC0" w:rsidRDefault="00000000">
            <w:r>
              <w:t>320 Rose Pl Real Estate Trust dated March, 5 2025, by and through Investment Services LLC, Trustee</w:t>
            </w:r>
          </w:p>
        </w:tc>
      </w:tr>
      <w:tr w:rsidR="00174E82" w14:paraId="56BA9A93" w14:textId="77777777" w:rsidTr="00174E82">
        <w:tc>
          <w:tcPr>
            <w:tcW w:w="1795" w:type="dxa"/>
          </w:tcPr>
          <w:p w14:paraId="685FEC8C"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43029FD6" w14:textId="77777777" w:rsidR="00B40EC0" w:rsidRDefault="00000000">
            <w:r>
              <w:t>1309 Coffeen Avenue, STE 1200, Sheridan, Wyoming 82801</w:t>
            </w:r>
          </w:p>
        </w:tc>
      </w:tr>
      <w:tr w:rsidR="00174E82" w14:paraId="506E665F" w14:textId="77777777" w:rsidTr="00174E82">
        <w:tc>
          <w:tcPr>
            <w:tcW w:w="1795" w:type="dxa"/>
          </w:tcPr>
          <w:p w14:paraId="4FC8DE5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6806300E" w14:textId="77777777" w:rsidR="00B40EC0" w:rsidRDefault="00000000">
            <w:r>
              <w:t>Three Hundred Twenty-Five Thousand Seven Hundred Ten and 00/100 Dollars ($325,710.00)</w:t>
            </w:r>
          </w:p>
        </w:tc>
      </w:tr>
    </w:tbl>
    <w:p w14:paraId="365A29D2" w14:textId="77777777" w:rsidR="00C97F4E" w:rsidRDefault="00C97F4E" w:rsidP="009B3AC1">
      <w:pPr>
        <w:spacing w:after="0"/>
        <w:ind w:left="360" w:right="360"/>
        <w:rPr>
          <w:sz w:val="20"/>
          <w:szCs w:val="20"/>
        </w:rPr>
      </w:pPr>
    </w:p>
    <w:p w14:paraId="3C0338ED" w14:textId="77777777" w:rsidR="00C97F4E" w:rsidRDefault="00C97F4E" w:rsidP="00D87A57">
      <w:pPr>
        <w:spacing w:after="0"/>
        <w:ind w:right="360"/>
        <w:rPr>
          <w:sz w:val="20"/>
          <w:szCs w:val="20"/>
        </w:rPr>
      </w:pPr>
      <w:r>
        <w:rPr>
          <w:sz w:val="20"/>
          <w:szCs w:val="20"/>
        </w:rPr>
        <w:t>Terms:</w:t>
      </w:r>
    </w:p>
    <w:p w14:paraId="62ABBB8E" w14:textId="77777777" w:rsidR="009B3AC1" w:rsidRPr="004E6E77" w:rsidRDefault="00695578" w:rsidP="009B3AC1">
      <w:pPr>
        <w:spacing w:after="0"/>
        <w:ind w:left="360" w:right="360"/>
        <w:rPr>
          <w:sz w:val="20"/>
          <w:szCs w:val="20"/>
        </w:rPr>
      </w:pPr>
      <w:r w:rsidRPr="004E6E77">
        <w:rPr>
          <w:b/>
          <w:bCs/>
          <w:sz w:val="20"/>
          <w:szCs w:val="20"/>
          <w:u w:val="single"/>
        </w:rPr>
        <w:t>8.500% APR with a Security Interest being the Contract for Deed and related security documents for 320 Rose Pl, Wendell, NC 27591. Payments begin 7/1/2026 and continue through 6/1/2056. Monthly principal and interest payment is $2,504.43.</w:t>
      </w:r>
    </w:p>
    <w:p w14:paraId="71472028" w14:textId="77777777" w:rsidR="00F47AB3" w:rsidRPr="004E6E77" w:rsidRDefault="00F47AB3" w:rsidP="00056CFD">
      <w:pPr>
        <w:rPr>
          <w:sz w:val="20"/>
          <w:szCs w:val="20"/>
        </w:rPr>
      </w:pPr>
    </w:p>
    <w:p w14:paraId="50A99C1C"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15D6C87F"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6BD6804F"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14:paraId="1F053E2D"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14:paraId="272F1858"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54C5B332" w14:textId="77777777" w:rsidR="007C020D" w:rsidRDefault="007C020D">
      <w:pPr>
        <w:widowControl/>
        <w:autoSpaceDE/>
        <w:autoSpaceDN/>
        <w:adjustRightInd/>
        <w:spacing w:after="0" w:line="240" w:lineRule="auto"/>
        <w:jc w:val="left"/>
        <w:rPr>
          <w:sz w:val="20"/>
          <w:szCs w:val="20"/>
        </w:rPr>
      </w:pPr>
      <w:r>
        <w:rPr>
          <w:sz w:val="20"/>
          <w:szCs w:val="20"/>
        </w:rPr>
        <w:br w:type="page"/>
      </w:r>
    </w:p>
    <w:p w14:paraId="3F786D17" w14:textId="77777777"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09FDE2BA" w14:textId="77777777" w:rsidR="0027451E" w:rsidRDefault="00A03A7C" w:rsidP="0027451E">
      <w:pPr>
        <w:spacing w:after="0"/>
        <w:ind w:left="5760"/>
        <w:rPr>
          <w:b/>
          <w:sz w:val="20"/>
          <w:szCs w:val="20"/>
        </w:rPr>
      </w:pPr>
      <w:r>
        <w:rPr>
          <w:b/>
          <w:sz w:val="20"/>
          <w:szCs w:val="20"/>
        </w:rPr>
        <w:t>EVER CARDOZA</w:t>
      </w:r>
    </w:p>
    <w:p w14:paraId="6BEFA51A" w14:textId="77777777" w:rsidR="0027451E" w:rsidRPr="0027451E" w:rsidRDefault="0027451E" w:rsidP="0027451E">
      <w:pPr>
        <w:spacing w:after="0"/>
        <w:ind w:left="5760"/>
        <w:rPr>
          <w:bCs/>
          <w:sz w:val="20"/>
          <w:szCs w:val="20"/>
        </w:rPr>
      </w:pPr>
      <w:r>
        <w:rPr>
          <w:bCs/>
          <w:sz w:val="20"/>
          <w:szCs w:val="20"/>
        </w:rPr>
        <w:t>and</w:t>
      </w:r>
    </w:p>
    <w:p w14:paraId="639DC4BD" w14:textId="77777777" w:rsidR="004E5936" w:rsidRPr="00EC201F" w:rsidRDefault="00A03A7C" w:rsidP="0027451E">
      <w:pPr>
        <w:spacing w:after="0"/>
        <w:ind w:left="5760"/>
        <w:rPr>
          <w:sz w:val="20"/>
          <w:szCs w:val="20"/>
        </w:rPr>
      </w:pPr>
      <w:r>
        <w:rPr>
          <w:b/>
          <w:sz w:val="20"/>
          <w:szCs w:val="20"/>
        </w:rPr>
        <w:t>EVER AMARILDO CARDOZA BOLANOS</w:t>
      </w:r>
    </w:p>
    <w:p w14:paraId="36916EE3" w14:textId="77777777" w:rsidR="00DC3BE7" w:rsidRDefault="00EC201F" w:rsidP="00FA7720">
      <w:pPr>
        <w:spacing w:after="0"/>
        <w:ind w:left="5760"/>
        <w:rPr>
          <w:sz w:val="20"/>
          <w:szCs w:val="20"/>
        </w:rPr>
      </w:pPr>
      <w:r w:rsidRPr="00EC201F">
        <w:rPr>
          <w:sz w:val="20"/>
          <w:szCs w:val="20"/>
          <w:u w:val="single"/>
        </w:rPr>
        <w:t>4121 Tensity Dr</w:t>
      </w:r>
    </w:p>
    <w:p w14:paraId="0457C758" w14:textId="77777777" w:rsidR="00FA7720" w:rsidRDefault="00FA7720" w:rsidP="00FA7720">
      <w:pPr>
        <w:spacing w:after="0"/>
        <w:ind w:left="5760"/>
        <w:rPr>
          <w:sz w:val="20"/>
          <w:szCs w:val="20"/>
          <w:u w:val="single"/>
        </w:rPr>
      </w:pPr>
      <w:r>
        <w:rPr>
          <w:sz w:val="20"/>
          <w:szCs w:val="20"/>
          <w:u w:val="single"/>
        </w:rPr>
        <w:t>Raleigh, NC 27604</w:t>
      </w:r>
    </w:p>
    <w:p w14:paraId="36873C62" w14:textId="77777777" w:rsidR="007C020D" w:rsidRDefault="007C020D" w:rsidP="007C020D">
      <w:pPr>
        <w:tabs>
          <w:tab w:val="left" w:pos="1710"/>
        </w:tabs>
      </w:pPr>
      <w:r>
        <w:t>Maker Signature: ______________________________</w:t>
      </w:r>
    </w:p>
    <w:p w14:paraId="7D244507"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Ever Amarildo Cardoza Bolanos</w:t>
      </w:r>
    </w:p>
    <w:p w14:paraId="73791E0B" w14:textId="77777777" w:rsidR="007C020D" w:rsidRDefault="007C020D" w:rsidP="007C020D">
      <w:pPr>
        <w:tabs>
          <w:tab w:val="left" w:pos="1710"/>
        </w:tabs>
      </w:pPr>
      <w:r>
        <w:t>Maker Signature: ______________________________</w:t>
      </w:r>
    </w:p>
    <w:p w14:paraId="0882799F"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Maria Geraldina Sarmiento</w:t>
      </w:r>
    </w:p>
    <w:p w14:paraId="1080725A" w14:textId="77777777" w:rsidR="007C020D" w:rsidRPr="00085FD1" w:rsidRDefault="007C020D" w:rsidP="00FA7720">
      <w:pPr>
        <w:spacing w:after="0"/>
        <w:ind w:left="5760"/>
        <w:rPr>
          <w:sz w:val="20"/>
          <w:szCs w:val="20"/>
        </w:rPr>
      </w:pPr>
    </w:p>
    <w:p w14:paraId="2AAF92E8" w14:textId="77777777" w:rsidR="00BB053D" w:rsidRDefault="00BB053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44E8FEF"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4CB" w14:textId="77777777" w:rsidR="002750BB" w:rsidRDefault="002750BB" w:rsidP="00056CFD">
      <w:r>
        <w:separator/>
      </w:r>
    </w:p>
  </w:endnote>
  <w:endnote w:type="continuationSeparator" w:id="0">
    <w:p w14:paraId="32AB04EA" w14:textId="77777777" w:rsidR="002750BB" w:rsidRDefault="002750BB"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6465" w14:textId="77777777" w:rsidR="002750BB" w:rsidRDefault="002750BB" w:rsidP="00056CFD">
      <w:r>
        <w:separator/>
      </w:r>
    </w:p>
  </w:footnote>
  <w:footnote w:type="continuationSeparator" w:id="0">
    <w:p w14:paraId="2B5DD245" w14:textId="77777777" w:rsidR="002750BB" w:rsidRDefault="002750BB"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50BB"/>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657A1"/>
    <w:rsid w:val="00380A0E"/>
    <w:rsid w:val="0038101F"/>
    <w:rsid w:val="00381A47"/>
    <w:rsid w:val="0038714C"/>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6A0"/>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86E0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A1034AB2-22E8-413A-B639-DCC7984F25CC}"/>
</file>

<file path=docProps/app.xml><?xml version="1.0" encoding="utf-8"?>
<Properties xmlns="http://schemas.openxmlformats.org/officeDocument/2006/extended-properties" xmlns:vt="http://schemas.openxmlformats.org/officeDocument/2006/docPropsVTypes">
  <Template>UNREDACTED Promissory Note 20221006.dotx</Template>
  <TotalTime>101</TotalTime>
  <Pages>1</Pages>
  <Words>704</Words>
  <Characters>3647</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75</cp:revision>
  <cp:lastPrinted>2015-08-10T12:05:00Z</cp:lastPrinted>
  <dcterms:created xsi:type="dcterms:W3CDTF">2023-08-11T13:21:00Z</dcterms:created>
  <dcterms:modified xsi:type="dcterms:W3CDTF">2026-06-02T16:47:00Z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