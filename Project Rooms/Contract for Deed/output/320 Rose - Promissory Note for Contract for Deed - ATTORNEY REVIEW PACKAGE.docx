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MARIA SARMJENTO</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t>Ever Cardoza</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t>Maria Sarmjento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14:paraId="2CA38834" w14:textId="5DEE0B03" w:rsidR="00BB053D" w:rsidRPr="005F46A0" w:rsidRDefault="00000000" w:rsidP="005F46A0">
      <w:pPr>
        <w:tabs>
          <w:tab w:val="left" w:pos="1530"/>
        </w:tabs>
        <w:rPr>
          <w:b/>
          <w:bCs/>
          <w:u w:val="single"/>
        </w:rPr>
      </w:pPr>
      <w:r>
        <w:t>STATE OF</w:t>
      </w:r>
      <w:proofErr w:type="gramStart"/>
      <w:r w:rsidR="005F46A0">
        <w:t>:</w:t>
      </w:r>
      <w:r>
        <w:t xml:space="preserve"> </w:t>
      </w:r>
      <w:r w:rsidR="005F46A0">
        <w:tab/>
      </w:r>
      <w:r w:rsidRPr="005F46A0">
        <w:rPr>
          <w:b/>
          <w:bCs/>
          <w:u w:val="single"/>
        </w:rPr>
        <w:t>NORTH</w:t>
      </w:r>
      <w:proofErr w:type="gramEnd"/>
      <w:r w:rsidRPr="005F46A0">
        <w:rPr>
          <w:b/>
          <w:bCs/>
          <w:u w:val="single"/>
        </w:rPr>
        <w:t xml:space="preserve"> CAROLINA</w:t>
      </w:r>
    </w:p>
    <w:p w14:paraId="18ACF607" w14:textId="1AC8C158" w:rsidR="00BB053D" w:rsidRPr="005F46A0" w:rsidRDefault="00000000" w:rsidP="005F46A0">
      <w:pPr>
        <w:tabs>
          <w:tab w:val="left" w:pos="1530"/>
        </w:tabs>
        <w:rPr>
          <w:b/>
          <w:bCs/>
          <w:u w:val="single"/>
        </w:rPr>
      </w:pPr>
      <w:r>
        <w:t>COUNTY OF</w:t>
      </w:r>
      <w:proofErr w:type="gramStart"/>
      <w:r w:rsidR="005F46A0">
        <w:t>:</w:t>
      </w:r>
      <w:r>
        <w:t xml:space="preserve"> </w:t>
      </w:r>
      <w:r w:rsidR="005F46A0">
        <w:tab/>
      </w:r>
      <w:r w:rsidRPr="005F46A0">
        <w:rPr>
          <w:b/>
          <w:bCs/>
          <w:u w:val="single"/>
        </w:rPr>
        <w:t>WAKE</w:t>
      </w:r>
      <w:proofErr w:type="gramEnd"/>
    </w:p>
    <w:p w14:paraId="3E673ACB" w14:textId="77777777" w:rsidR="00BB053D" w:rsidRDefault="00BB053D"/>
    <w:p w14:paraId="194745D4" w14:textId="77777777" w:rsidR="00BB053D" w:rsidRDefault="00000000">
      <w:r>
        <w:rPr/>
        <w:t xml:space="preserve">I, ______________________________, a Notary Public of the County and State aforesaid, certify that </w:t>
      </w:r>
      <w:r>
        <w:rPr>
          <w:b/>
        </w:rPr>
      </w:r>
      <w:r>
        <w:rPr/>
      </w:r>
      <w:r>
        <w:rPr>
          <w:b/>
        </w:rPr>
      </w:r>
      <w:r>
        <w:rPr/>
      </w:r>
      <w:r>
        <w:rPr>
          <w:b/>
        </w:rPr>
      </w:r>
      <w:r>
        <w:rPr/>
      </w:r>
      <w:r>
        <w:rPr>
          <w:b/>
        </w:rPr>
      </w:r>
      <w:r>
        <w:rPr/>
      </w:r>
      <w:r>
        <w:rPr>
          <w:b/>
        </w:rPr>
      </w:r>
      <w:r>
        <w:rPr/>
      </w:r>
      <w:r>
        <w:rPr>
          <w:b/>
        </w:rPr>
      </w:r>
      <w:r>
        <w:rPr/>
      </w:r>
      <w:r>
        <w:rPr>
          <w:b/>
        </w:rPr>
      </w:r>
      <w:r>
        <w:rPr/>
      </w:r>
      <w:r>
        <w:rPr>
          <w:b/>
        </w:rPr>
      </w:r>
      <w:r>
        <w:rPr/>
      </w:r>
      <w:r>
        <w:rPr>
          <w:b/>
        </w:rPr>
      </w:r>
      <w:r>
        <w:rPr/>
      </w:r>
      <w:r>
        <w:rPr>
          <w:b/>
        </w:rPr>
      </w:r>
      <w:r>
        <w:rPr/>
      </w:r>
      <w:r>
        <w:rPr>
          <w:b/>
        </w:rPr>
      </w:r>
      <w:r>
        <w:rPr/>
      </w:r>
      <w:r>
        <w:rPr>
          <w:b/>
        </w:rPr>
      </w:r>
      <w:r>
        <w:rPr/>
      </w:r>
      <w:r>
        <w:rPr>
          <w:b/>
        </w:rPr>
        <w:t>Ever Cardoza and Maria Sarmjento</w:t>
      </w:r>
      <w:r>
        <w:rPr/>
        <w:t xml:space="preserve"> personally appeared before me this day and acknowledged the execution of the foregoing Promissory Note.</w:t>
      </w:r>
    </w:p>
    <w:p w14:paraId="5E4EA5D0" w14:textId="77777777" w:rsidR="00BB053D" w:rsidRDefault="00BB053D"/>
    <w:p w14:paraId="0A3C0790" w14:textId="77777777" w:rsidR="00BB053D" w:rsidRDefault="00000000">
      <w:r>
        <w:t>Witness my hand and notarial seal, this ____ day of __________________, 2026.</w:t>
      </w:r>
    </w:p>
    <w:p w14:paraId="3BFAE17A" w14:textId="77777777" w:rsidR="00BB053D" w:rsidRDefault="00BB053D"/>
    <w:p w14:paraId="22A8C7B5" w14:textId="77777777" w:rsidR="00BB053D" w:rsidRDefault="00000000">
      <w:r>
        <w:t>________________________________________</w:t>
      </w:r>
    </w:p>
    <w:p w14:paraId="4002420C" w14:textId="77777777" w:rsidR="00BB053D" w:rsidRDefault="00000000">
      <w:r>
        <w:t>Notary Public</w:t>
      </w:r>
    </w:p>
    <w:p w14:paraId="31AC914A" w14:textId="77777777" w:rsidR="00BB053D" w:rsidRDefault="00000000">
      <w:r>
        <w:t>My commission expires: 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