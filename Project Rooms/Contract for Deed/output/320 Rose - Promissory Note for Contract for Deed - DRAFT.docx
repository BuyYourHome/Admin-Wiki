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MARIA SARMJENTO</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t>Ever Cardoza</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t>Maria Sarmjento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14:paraId="2CA38834" w14:textId="5DEE0B03" w:rsidR="00BB053D" w:rsidRPr="005F46A0" w:rsidRDefault="00000000" w:rsidP="005F46A0">
      <w:pPr>
        <w:tabs>
          <w:tab w:val="left" w:pos="1530"/>
        </w:tabs>
        <w:rPr>
          <w:b/>
          <w:bCs/>
          <w:u w:val="single"/>
        </w:rPr>
      </w:pPr>
      <w:r>
        <w:t>STATE OF</w:t>
      </w:r>
      <w:proofErr w:type="gramStart"/>
      <w:r w:rsidR="005F46A0">
        <w:t>:</w:t>
      </w:r>
      <w:r>
        <w:t xml:space="preserve"> </w:t>
      </w:r>
      <w:r w:rsidR="005F46A0">
        <w:tab/>
      </w:r>
      <w:r w:rsidRPr="005F46A0">
        <w:rPr>
          <w:b/>
          <w:bCs/>
          <w:u w:val="single"/>
        </w:rPr>
        <w:t>NORTH</w:t>
      </w:r>
      <w:proofErr w:type="gramEnd"/>
      <w:r w:rsidRPr="005F46A0">
        <w:rPr>
          <w:b/>
          <w:bCs/>
          <w:u w:val="single"/>
        </w:rPr>
        <w:t xml:space="preserve"> CAROLINA</w:t>
      </w:r>
    </w:p>
    <w:p w14:paraId="18ACF607" w14:textId="1AC8C158" w:rsidR="00BB053D" w:rsidRPr="005F46A0" w:rsidRDefault="00000000" w:rsidP="005F46A0">
      <w:pPr>
        <w:tabs>
          <w:tab w:val="left" w:pos="1530"/>
        </w:tabs>
        <w:rPr>
          <w:b/>
          <w:bCs/>
          <w:u w:val="single"/>
        </w:rPr>
      </w:pPr>
      <w:r>
        <w:t>COUNTY OF</w:t>
      </w:r>
      <w:proofErr w:type="gramStart"/>
      <w:r w:rsidR="005F46A0">
        <w:t>:</w:t>
      </w:r>
      <w:r>
        <w:t xml:space="preserve"> </w:t>
      </w:r>
      <w:r w:rsidR="005F46A0">
        <w:tab/>
      </w:r>
      <w:r w:rsidRPr="005F46A0">
        <w:rPr>
          <w:b/>
          <w:bCs/>
          <w:u w:val="single"/>
        </w:rPr>
        <w:t>WAKE</w:t>
      </w:r>
      <w:proofErr w:type="gramEnd"/>
    </w:p>
    <w:p w14:paraId="3E673ACB" w14:textId="77777777" w:rsidR="00BB053D" w:rsidRDefault="00BB053D"/>
    <w:p w14:paraId="194745D4" w14:textId="77777777" w:rsidR="00BB053D" w:rsidRDefault="00000000">
      <w:r>
        <w:rPr/>
        <w:t xml:space="preserve">I, ______________________________, a Notary Public of the County and State aforesaid, certify that </w:t>
      </w:r>
      <w:r>
        <w:rPr>
          <w:b/>
        </w:rPr>
      </w:r>
      <w:r>
        <w:rPr/>
      </w:r>
      <w:r>
        <w:rPr>
          <w:b/>
        </w:rPr>
      </w:r>
      <w:r>
        <w:rPr/>
      </w:r>
      <w:r>
        <w:rPr>
          <w:b/>
        </w:rPr>
      </w:r>
      <w:r>
        <w:rPr/>
      </w:r>
      <w:r>
        <w:rPr>
          <w:b/>
        </w:rPr>
      </w:r>
      <w:r>
        <w:rPr/>
      </w:r>
      <w:r>
        <w:rPr>
          <w:b/>
        </w:rPr>
      </w:r>
      <w:r>
        <w:rPr/>
      </w:r>
      <w:r>
        <w:rPr>
          <w:b/>
        </w:rPr>
      </w:r>
      <w:r>
        <w:rPr/>
      </w:r>
      <w:r>
        <w:rPr>
          <w:b/>
        </w:rPr>
      </w:r>
      <w:r>
        <w:rPr/>
      </w:r>
      <w:r>
        <w:rPr>
          <w:b/>
        </w:rPr>
        <w:t>Ever Cardoza and Maria Sarmjento</w:t>
      </w:r>
      <w:r>
        <w:rPr/>
        <w:t xml:space="preserve"> personally appeared before me this day and acknowledged the execution of the foregoing Promissory Note.</w:t>
      </w:r>
    </w:p>
    <w:p w14:paraId="5E4EA5D0" w14:textId="77777777" w:rsidR="00BB053D" w:rsidRDefault="00BB053D"/>
    <w:p w14:paraId="0A3C0790" w14:textId="77777777" w:rsidR="00BB053D" w:rsidRDefault="00000000">
      <w:r>
        <w:t>Witness my hand and notarial seal, this ____ day of __________________, 2026.</w:t>
      </w:r>
    </w:p>
    <w:p w14:paraId="3BFAE17A" w14:textId="77777777" w:rsidR="00BB053D" w:rsidRDefault="00BB053D"/>
    <w:p w14:paraId="22A8C7B5" w14:textId="77777777" w:rsidR="00BB053D" w:rsidRDefault="00000000">
      <w:r>
        <w:t>________________________________________</w:t>
      </w:r>
    </w:p>
    <w:p w14:paraId="4002420C" w14:textId="77777777" w:rsidR="00BB053D" w:rsidRDefault="00000000">
      <w:r>
        <w:t>Notary Public</w:t>
      </w:r>
    </w:p>
    <w:p w14:paraId="31AC914A" w14:textId="77777777" w:rsidR="00BB053D" w:rsidRDefault="00000000">
      <w:r>
        <w:t>My commission expires: 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E3A72E43-E03B-4623-A87E-7D2A75BC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