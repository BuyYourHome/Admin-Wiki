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4590"/>
        <w:gridCol w:w="6210"/>
      </w:tblGrid>
      <w:tr w:rsidR="00056CFD" w:rsidRPr="00A4554B" w14:paraId="36712063" w14:textId="77777777" w:rsidTr="00A50343">
        <w:tc>
          <w:tcPr>
            <w:tcW w:w="4590" w:type="dxa"/>
            <w:tcBorders>
              <w:right w:val="single" w:sz="4" w:space="0" w:color="auto"/>
            </w:tcBorders>
            <w:shd w:val="clear" w:color="auto" w:fill="auto"/>
          </w:tcPr>
          <w:p w14:paraId="5632DDE7" w14:textId="77777777" w:rsidR="00056CFD" w:rsidRPr="00A4554B" w:rsidRDefault="00056CFD" w:rsidP="00C70474">
            <w:pPr>
              <w:spacing w:after="0"/>
              <w:rPr>
                <w:sz w:val="16"/>
                <w:szCs w:val="16"/>
                <w:u w:val="single"/>
              </w:rPr>
            </w:pPr>
            <w:r w:rsidRPr="00A4554B">
              <w:rPr>
                <w:sz w:val="16"/>
                <w:szCs w:val="16"/>
              </w:rPr>
              <w:t>SATISFACTION: The debt evidenced by this Note has been satisfied in full this</w:t>
            </w:r>
            <w:r w:rsidR="00B27108">
              <w:rPr>
                <w:sz w:val="16"/>
                <w:szCs w:val="16"/>
              </w:rPr>
              <w:t xml:space="preserve"> ___</w:t>
            </w:r>
            <w:r w:rsidRPr="00A4554B">
              <w:rPr>
                <w:sz w:val="16"/>
                <w:szCs w:val="16"/>
              </w:rPr>
              <w:t xml:space="preserve"> day of </w:t>
            </w:r>
            <w:r w:rsidR="00B27108">
              <w:rPr>
                <w:sz w:val="16"/>
                <w:szCs w:val="16"/>
                <w:u w:val="single"/>
              </w:rPr>
              <w:t>__________</w:t>
            </w:r>
            <w:r w:rsidR="00EC201F">
              <w:rPr>
                <w:sz w:val="16"/>
                <w:szCs w:val="16"/>
                <w:u w:val="single"/>
              </w:rPr>
              <w:t>__</w:t>
            </w:r>
            <w:r w:rsidR="00B27108">
              <w:rPr>
                <w:sz w:val="16"/>
                <w:szCs w:val="16"/>
                <w:u w:val="single"/>
              </w:rPr>
              <w:t>__</w:t>
            </w:r>
            <w:proofErr w:type="gramStart"/>
            <w:r w:rsidR="00B27108">
              <w:rPr>
                <w:sz w:val="16"/>
                <w:szCs w:val="16"/>
                <w:u w:val="single"/>
              </w:rPr>
              <w:t xml:space="preserve">_ </w:t>
            </w:r>
            <w:r w:rsidR="00B27108">
              <w:rPr>
                <w:sz w:val="16"/>
                <w:szCs w:val="16"/>
              </w:rPr>
              <w:t>,</w:t>
            </w:r>
            <w:proofErr w:type="gramEnd"/>
            <w:r w:rsidR="00B27108">
              <w:rPr>
                <w:sz w:val="16"/>
                <w:szCs w:val="16"/>
              </w:rPr>
              <w:t xml:space="preserve"> 20_____</w:t>
            </w:r>
            <w:r w:rsidRPr="00A4554B">
              <w:rPr>
                <w:sz w:val="16"/>
                <w:szCs w:val="16"/>
              </w:rPr>
              <w:t>.</w:t>
            </w:r>
            <w:r w:rsidRPr="00A4554B">
              <w:rPr>
                <w:sz w:val="16"/>
                <w:szCs w:val="16"/>
              </w:rPr>
              <w:br/>
            </w:r>
          </w:p>
          <w:p w14:paraId="7877CF11" w14:textId="77777777" w:rsidR="00056CFD" w:rsidRPr="00EC201F" w:rsidRDefault="00056CFD" w:rsidP="00C70474">
            <w:pPr>
              <w:spacing w:after="0"/>
            </w:pPr>
            <w:r w:rsidRPr="00A4554B">
              <w:rPr>
                <w:sz w:val="16"/>
                <w:szCs w:val="16"/>
              </w:rPr>
              <w:t xml:space="preserve">Signed: </w:t>
            </w:r>
            <w:r w:rsidR="00A50343" w:rsidRPr="00A50343">
              <w:rPr>
                <w:color w:val="auto"/>
                <w:sz w:val="16"/>
                <w:szCs w:val="16"/>
              </w:rPr>
              <w:t>________________________________________________</w:t>
            </w:r>
          </w:p>
        </w:tc>
        <w:tc>
          <w:tcPr>
            <w:tcW w:w="62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74FAB73" w14:textId="77777777" w:rsidR="00056CFD" w:rsidRPr="00A4554B" w:rsidRDefault="00056CFD" w:rsidP="00C70474">
            <w:pPr>
              <w:spacing w:after="0"/>
              <w:jc w:val="center"/>
              <w:rPr>
                <w:b/>
              </w:rPr>
            </w:pPr>
            <w:r w:rsidRPr="00A4554B">
              <w:rPr>
                <w:b/>
              </w:rPr>
              <w:t>PROMISSORY NOTE</w:t>
            </w:r>
          </w:p>
        </w:tc>
      </w:tr>
    </w:tbl>
    <w:p w14:paraId="2CF445FD" w14:textId="77777777" w:rsidR="00EC201F" w:rsidRDefault="00EC201F" w:rsidP="00056CFD">
      <w:pPr>
        <w:spacing w:after="0"/>
        <w:rPr>
          <w:sz w:val="20"/>
          <w:szCs w:val="20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590"/>
      </w:tblGrid>
      <w:tr w:rsidR="00EC201F" w14:paraId="65D4E1F8" w14:textId="77777777" w:rsidTr="00EC201F">
        <w:tc>
          <w:tcPr>
            <w:tcW w:w="5395" w:type="dxa"/>
          </w:tcPr>
          <w:p w14:paraId="322DD473" w14:textId="77777777" w:rsidR="00EC201F" w:rsidRPr="00FA1EDE" w:rsidRDefault="00EC201F" w:rsidP="00056CFD">
            <w:pPr>
              <w:spacing w:after="0"/>
              <w:rPr>
                <w:b/>
                <w:bCs/>
                <w:sz w:val="20"/>
                <w:szCs w:val="20"/>
              </w:rPr>
            </w:pPr>
            <w:r w:rsidRPr="00FA1EDE">
              <w:rPr>
                <w:b/>
                <w:bCs/>
                <w:sz w:val="20"/>
                <w:szCs w:val="20"/>
              </w:rPr>
              <w:t>NORTH CAROLINA</w:t>
            </w:r>
          </w:p>
          <w:p w14:paraId="233C1BF1" w14:textId="4B9EF19C" w:rsidR="00EC201F" w:rsidRPr="00FA1EDE" w:rsidRDefault="00EC201F" w:rsidP="00056CFD">
            <w:pPr>
              <w:spacing w:after="0"/>
              <w:rPr>
                <w:b/>
                <w:bCs/>
                <w:sz w:val="20"/>
                <w:szCs w:val="20"/>
              </w:rPr>
            </w:pPr>
            <w:r w:rsidRPr="00FA1EDE">
              <w:rPr>
                <w:b/>
                <w:bCs/>
                <w:sz w:val="20"/>
                <w:szCs w:val="20"/>
              </w:rPr>
              <w:t>COUNTY OF ___</w:t>
            </w:r>
          </w:p>
        </w:tc>
        <w:tc>
          <w:tcPr>
            <w:tcW w:w="5590" w:type="dxa"/>
          </w:tcPr>
          <w:p w14:paraId="2AF62898" w14:textId="0ACF4BCF" w:rsidR="00CF4709" w:rsidRDefault="00EC201F" w:rsidP="00C90D3A">
            <w:pPr>
              <w:spacing w:after="0"/>
              <w:jc w:val="right"/>
              <w:rPr>
                <w:b/>
                <w:bCs/>
                <w:sz w:val="20"/>
                <w:szCs w:val="20"/>
                <w:u w:val="single"/>
              </w:rPr>
            </w:pPr>
            <w:r w:rsidRPr="00FA1EDE">
              <w:rPr>
                <w:b/>
                <w:bCs/>
                <w:sz w:val="20"/>
                <w:szCs w:val="20"/>
              </w:rPr>
              <w:t xml:space="preserve">Date of Note: </w:t>
            </w:r>
            <w:r w:rsidR="000317AD" w:rsidRPr="000317AD">
              <w:rPr>
                <w:b/>
                <w:bCs/>
                <w:sz w:val="20"/>
                <w:szCs w:val="20"/>
                <w:u w:val="single"/>
              </w:rPr>
              <w:t>0</w:t>
            </w:r>
            <w:r w:rsidR="0043173F">
              <w:rPr>
                <w:b/>
                <w:bCs/>
                <w:sz w:val="20"/>
                <w:szCs w:val="20"/>
                <w:u w:val="single"/>
              </w:rPr>
              <w:t>2</w:t>
            </w:r>
            <w:r w:rsidR="000317AD" w:rsidRPr="000317AD">
              <w:rPr>
                <w:b/>
                <w:bCs/>
                <w:sz w:val="20"/>
                <w:szCs w:val="20"/>
                <w:u w:val="single"/>
              </w:rPr>
              <w:t>/</w:t>
            </w:r>
            <w:r w:rsidR="0043173F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="00655875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="0043173F">
              <w:rPr>
                <w:b/>
                <w:bCs/>
                <w:sz w:val="20"/>
                <w:szCs w:val="20"/>
                <w:u w:val="single"/>
              </w:rPr>
              <w:t xml:space="preserve">  </w:t>
            </w:r>
            <w:r w:rsidR="000317AD" w:rsidRPr="000317AD">
              <w:rPr>
                <w:b/>
                <w:bCs/>
                <w:sz w:val="20"/>
                <w:szCs w:val="20"/>
                <w:u w:val="single"/>
              </w:rPr>
              <w:t>/202</w:t>
            </w:r>
            <w:r w:rsidR="0043173F">
              <w:rPr>
                <w:b/>
                <w:bCs/>
                <w:sz w:val="20"/>
                <w:szCs w:val="20"/>
                <w:u w:val="single"/>
              </w:rPr>
              <w:t>5</w:t>
            </w:r>
          </w:p>
          <w:p w14:paraId="6C572289" w14:textId="25F30209" w:rsidR="00EC201F" w:rsidRPr="00FA1EDE" w:rsidRDefault="00B17BA0" w:rsidP="00C90D3A">
            <w:pPr>
              <w:tabs>
                <w:tab w:val="left" w:pos="2513"/>
              </w:tabs>
              <w:spacing w:after="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</w:t>
            </w:r>
            <w:r w:rsidR="00EC201F" w:rsidRPr="00FA1EDE">
              <w:rPr>
                <w:b/>
                <w:bCs/>
                <w:sz w:val="20"/>
                <w:szCs w:val="20"/>
              </w:rPr>
              <w:t xml:space="preserve">Amount: </w:t>
            </w:r>
            <w:r w:rsidRPr="00B17BA0">
              <w:rPr>
                <w:b/>
                <w:bCs/>
                <w:sz w:val="20"/>
                <w:szCs w:val="20"/>
                <w:u w:val="single"/>
              </w:rPr>
              <w:t>$</w:t>
            </w:r>
            <w:r w:rsidR="005833A6">
              <w:rPr>
                <w:b/>
                <w:bCs/>
                <w:sz w:val="20"/>
                <w:szCs w:val="20"/>
                <w:u w:val="single"/>
              </w:rPr>
              <w:t>376</w:t>
            </w:r>
            <w:r w:rsidRPr="00B17BA0">
              <w:rPr>
                <w:b/>
                <w:bCs/>
                <w:sz w:val="20"/>
                <w:szCs w:val="20"/>
                <w:u w:val="single"/>
              </w:rPr>
              <w:t>,</w:t>
            </w:r>
            <w:r w:rsidR="005833A6">
              <w:rPr>
                <w:b/>
                <w:bCs/>
                <w:sz w:val="20"/>
                <w:szCs w:val="20"/>
                <w:u w:val="single"/>
              </w:rPr>
              <w:t>866</w:t>
            </w:r>
            <w:r w:rsidRPr="00B17BA0">
              <w:rPr>
                <w:b/>
                <w:bCs/>
                <w:sz w:val="20"/>
                <w:szCs w:val="20"/>
                <w:u w:val="single"/>
              </w:rPr>
              <w:t>.00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F117E3" w14:paraId="728B995D" w14:textId="77777777" w:rsidTr="00EC201F">
        <w:tc>
          <w:tcPr>
            <w:tcW w:w="5395" w:type="dxa"/>
          </w:tcPr>
          <w:p w14:paraId="21E307D0" w14:textId="77777777" w:rsidR="00F117E3" w:rsidRPr="00FA1EDE" w:rsidRDefault="00F117E3" w:rsidP="00056CF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90" w:type="dxa"/>
          </w:tcPr>
          <w:p w14:paraId="1DAF8B9C" w14:textId="77777777" w:rsidR="00F117E3" w:rsidRPr="00FA1EDE" w:rsidRDefault="00F117E3" w:rsidP="00F117E3">
            <w:pPr>
              <w:tabs>
                <w:tab w:val="left" w:pos="2513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32EDDF34" w14:textId="77777777" w:rsidR="00EC201F" w:rsidRDefault="00EC201F" w:rsidP="00056CFD">
      <w:pPr>
        <w:spacing w:after="0"/>
        <w:rPr>
          <w:sz w:val="20"/>
          <w:szCs w:val="20"/>
        </w:rPr>
      </w:pPr>
    </w:p>
    <w:p w14:paraId="6A98AE3F" w14:textId="77777777" w:rsidR="003C142A" w:rsidRDefault="00071E5C" w:rsidP="00056CFD">
      <w:pPr>
        <w:rPr>
          <w:sz w:val="20"/>
          <w:szCs w:val="20"/>
        </w:rPr>
      </w:pPr>
      <w:r w:rsidRPr="00A4554B">
        <w:rPr>
          <w:sz w:val="20"/>
          <w:szCs w:val="20"/>
        </w:rPr>
        <w:t xml:space="preserve">FOR VALUE RECEIVED the undersigned </w:t>
      </w:r>
      <w:r w:rsidR="00AD02A9">
        <w:rPr>
          <w:sz w:val="20"/>
          <w:szCs w:val="20"/>
        </w:rPr>
        <w:t xml:space="preserve">Maker </w:t>
      </w:r>
      <w:r w:rsidRPr="00A4554B">
        <w:rPr>
          <w:sz w:val="20"/>
          <w:szCs w:val="20"/>
        </w:rPr>
        <w:t>promise</w:t>
      </w:r>
      <w:r w:rsidR="009B3AC1">
        <w:rPr>
          <w:sz w:val="20"/>
          <w:szCs w:val="20"/>
        </w:rPr>
        <w:t>s</w:t>
      </w:r>
      <w:r w:rsidRPr="00A4554B">
        <w:rPr>
          <w:sz w:val="20"/>
          <w:szCs w:val="20"/>
        </w:rPr>
        <w:t xml:space="preserve"> to pay </w:t>
      </w:r>
      <w:r w:rsidR="009B3AC1">
        <w:rPr>
          <w:sz w:val="20"/>
          <w:szCs w:val="20"/>
        </w:rPr>
        <w:t xml:space="preserve">the </w:t>
      </w:r>
      <w:r w:rsidR="001B523C">
        <w:rPr>
          <w:sz w:val="20"/>
          <w:szCs w:val="20"/>
        </w:rPr>
        <w:t>below-defined Holder</w:t>
      </w:r>
      <w:r w:rsidR="009E4D64">
        <w:rPr>
          <w:sz w:val="20"/>
          <w:szCs w:val="20"/>
        </w:rPr>
        <w:t xml:space="preserve"> </w:t>
      </w:r>
      <w:r w:rsidR="009B3AC1">
        <w:rPr>
          <w:sz w:val="20"/>
          <w:szCs w:val="20"/>
        </w:rPr>
        <w:t xml:space="preserve">the principal sum set forth below, with interest from the date of this Note on the unpaid balance until paid or until default, </w:t>
      </w:r>
      <w:r w:rsidR="003C142A">
        <w:rPr>
          <w:sz w:val="20"/>
          <w:szCs w:val="20"/>
        </w:rPr>
        <w:t>in lawful money of the United States of America</w:t>
      </w:r>
      <w:r w:rsidR="00A31EEE">
        <w:rPr>
          <w:sz w:val="20"/>
          <w:szCs w:val="20"/>
        </w:rPr>
        <w:t xml:space="preserve"> at the </w:t>
      </w:r>
      <w:r w:rsidR="001B523C">
        <w:rPr>
          <w:sz w:val="20"/>
          <w:szCs w:val="20"/>
        </w:rPr>
        <w:t>Holder</w:t>
      </w:r>
      <w:r w:rsidR="00A31EEE">
        <w:rPr>
          <w:sz w:val="20"/>
          <w:szCs w:val="20"/>
        </w:rPr>
        <w:t xml:space="preserve"> Address set forth below, or at such place as the </w:t>
      </w:r>
      <w:r w:rsidR="001B523C">
        <w:rPr>
          <w:sz w:val="20"/>
          <w:szCs w:val="20"/>
        </w:rPr>
        <w:t>Holder</w:t>
      </w:r>
      <w:r w:rsidR="00A31EEE">
        <w:rPr>
          <w:sz w:val="20"/>
          <w:szCs w:val="20"/>
        </w:rPr>
        <w:t xml:space="preserve"> may designate in writing</w:t>
      </w:r>
      <w:r w:rsidR="008210BD">
        <w:rPr>
          <w:sz w:val="20"/>
          <w:szCs w:val="20"/>
        </w:rPr>
        <w:t>, according to the following terms:</w:t>
      </w:r>
    </w:p>
    <w:tbl>
      <w:tblPr>
        <w:tblStyle w:val="TableGrid"/>
        <w:tblW w:w="0" w:type="auto"/>
        <w:tblInd w:w="36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635"/>
      </w:tblGrid>
      <w:tr w:rsidR="00174E82" w14:paraId="5042DBE4" w14:textId="77777777" w:rsidTr="00174E82">
        <w:tc>
          <w:tcPr>
            <w:tcW w:w="1795" w:type="dxa"/>
          </w:tcPr>
          <w:p w14:paraId="7E61975A" w14:textId="77777777" w:rsidR="00174E82" w:rsidRDefault="00174E82" w:rsidP="00174E82">
            <w:pPr>
              <w:tabs>
                <w:tab w:val="left" w:pos="10440"/>
              </w:tabs>
              <w:spacing w:after="0"/>
              <w:jc w:val="left"/>
              <w:rPr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</w:rPr>
              <w:t>Holder</w:t>
            </w:r>
            <w:r w:rsidRPr="003C142A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635" w:type="dxa"/>
          </w:tcPr>
          <w:p w14:paraId="00F84A31" w14:textId="0C7FBF4E" w:rsidR="00174E82" w:rsidRPr="00174E82" w:rsidRDefault="00674F07" w:rsidP="00174E82">
            <w:pPr>
              <w:tabs>
                <w:tab w:val="left" w:pos="10440"/>
              </w:tabs>
              <w:spacing w:after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Sell Your Home, LLC</w:t>
            </w:r>
          </w:p>
        </w:tc>
      </w:tr>
      <w:tr w:rsidR="00174E82" w14:paraId="1AEF7329" w14:textId="77777777" w:rsidTr="00174E82">
        <w:tc>
          <w:tcPr>
            <w:tcW w:w="1795" w:type="dxa"/>
          </w:tcPr>
          <w:p w14:paraId="2FFAAC79" w14:textId="77777777" w:rsidR="00174E82" w:rsidRDefault="00174E82" w:rsidP="00174E82">
            <w:pPr>
              <w:tabs>
                <w:tab w:val="left" w:pos="10440"/>
              </w:tabs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Holder </w:t>
            </w:r>
            <w:r w:rsidRPr="003C142A">
              <w:rPr>
                <w:b/>
                <w:bCs/>
                <w:sz w:val="20"/>
                <w:szCs w:val="20"/>
              </w:rPr>
              <w:t>Address:</w:t>
            </w:r>
          </w:p>
        </w:tc>
        <w:tc>
          <w:tcPr>
            <w:tcW w:w="8635" w:type="dxa"/>
          </w:tcPr>
          <w:p w14:paraId="3EB75973" w14:textId="1F61A3D4" w:rsidR="00174E82" w:rsidRPr="00AA038D" w:rsidRDefault="00225565" w:rsidP="00174E82">
            <w:pPr>
              <w:tabs>
                <w:tab w:val="left" w:pos="10440"/>
              </w:tabs>
              <w:spacing w:after="0"/>
              <w:jc w:val="left"/>
              <w:rPr>
                <w:b/>
                <w:bCs/>
                <w:sz w:val="20"/>
                <w:szCs w:val="20"/>
              </w:rPr>
            </w:pPr>
            <w:r w:rsidRPr="00AA038D">
              <w:rPr>
                <w:b/>
                <w:bCs/>
                <w:sz w:val="20"/>
                <w:szCs w:val="20"/>
              </w:rPr>
              <w:t xml:space="preserve">The 6316 </w:t>
            </w:r>
            <w:proofErr w:type="spellStart"/>
            <w:r w:rsidRPr="00AA038D">
              <w:rPr>
                <w:b/>
                <w:bCs/>
                <w:sz w:val="20"/>
                <w:szCs w:val="20"/>
              </w:rPr>
              <w:t>Willowdell</w:t>
            </w:r>
            <w:proofErr w:type="spellEnd"/>
            <w:r w:rsidRPr="00AA038D">
              <w:rPr>
                <w:b/>
                <w:bCs/>
                <w:sz w:val="20"/>
                <w:szCs w:val="20"/>
              </w:rPr>
              <w:t xml:space="preserve"> Dr</w:t>
            </w:r>
            <w:r w:rsidR="0043173F">
              <w:rPr>
                <w:b/>
                <w:bCs/>
                <w:sz w:val="20"/>
                <w:szCs w:val="20"/>
              </w:rPr>
              <w:t>, Wake Forest, NC 2</w:t>
            </w:r>
            <w:r w:rsidR="001E524C">
              <w:rPr>
                <w:b/>
                <w:bCs/>
                <w:sz w:val="20"/>
                <w:szCs w:val="20"/>
              </w:rPr>
              <w:t>7587</w:t>
            </w:r>
          </w:p>
        </w:tc>
      </w:tr>
      <w:tr w:rsidR="00174E82" w14:paraId="285B77E1" w14:textId="77777777" w:rsidTr="00174E82">
        <w:tc>
          <w:tcPr>
            <w:tcW w:w="1795" w:type="dxa"/>
          </w:tcPr>
          <w:p w14:paraId="6F21B253" w14:textId="77777777" w:rsidR="00174E82" w:rsidRDefault="00174E82" w:rsidP="00174E82">
            <w:pPr>
              <w:tabs>
                <w:tab w:val="left" w:pos="10440"/>
              </w:tabs>
              <w:spacing w:after="0"/>
              <w:jc w:val="left"/>
              <w:rPr>
                <w:b/>
                <w:bCs/>
                <w:sz w:val="20"/>
                <w:szCs w:val="20"/>
              </w:rPr>
            </w:pPr>
            <w:r w:rsidRPr="003C142A">
              <w:rPr>
                <w:b/>
                <w:bCs/>
                <w:sz w:val="20"/>
                <w:szCs w:val="20"/>
              </w:rPr>
              <w:t>Principal Sum:</w:t>
            </w:r>
          </w:p>
        </w:tc>
        <w:tc>
          <w:tcPr>
            <w:tcW w:w="8635" w:type="dxa"/>
          </w:tcPr>
          <w:p w14:paraId="7AC31076" w14:textId="0D61D0A4" w:rsidR="00174E82" w:rsidRPr="00174E82" w:rsidRDefault="00C3285D" w:rsidP="00174E82">
            <w:pPr>
              <w:tabs>
                <w:tab w:val="left" w:pos="10440"/>
              </w:tabs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Seventy-Five </w:t>
            </w:r>
            <w:r w:rsidR="00174E82" w:rsidRPr="00174E82">
              <w:rPr>
                <w:b/>
                <w:bCs/>
                <w:sz w:val="20"/>
                <w:szCs w:val="20"/>
              </w:rPr>
              <w:t>Thousand Dollars ($</w:t>
            </w:r>
            <w:r>
              <w:rPr>
                <w:b/>
                <w:bCs/>
                <w:sz w:val="20"/>
                <w:szCs w:val="20"/>
              </w:rPr>
              <w:t>7</w:t>
            </w:r>
            <w:r w:rsidR="00174E82" w:rsidRPr="00174E82">
              <w:rPr>
                <w:b/>
                <w:bCs/>
                <w:sz w:val="20"/>
                <w:szCs w:val="20"/>
              </w:rPr>
              <w:t>5,000.00)</w:t>
            </w:r>
          </w:p>
        </w:tc>
      </w:tr>
    </w:tbl>
    <w:p w14:paraId="6FDA4E9D" w14:textId="77777777" w:rsidR="00C97F4E" w:rsidRDefault="00C97F4E" w:rsidP="009B3AC1">
      <w:pPr>
        <w:spacing w:after="0"/>
        <w:ind w:left="360" w:right="360"/>
        <w:rPr>
          <w:sz w:val="20"/>
          <w:szCs w:val="20"/>
        </w:rPr>
      </w:pPr>
    </w:p>
    <w:p w14:paraId="4F0C3A40" w14:textId="77777777" w:rsidR="00C97F4E" w:rsidRDefault="00C97F4E" w:rsidP="00D87A57">
      <w:pPr>
        <w:spacing w:after="0"/>
        <w:ind w:right="360"/>
        <w:rPr>
          <w:sz w:val="20"/>
          <w:szCs w:val="20"/>
        </w:rPr>
      </w:pPr>
      <w:r>
        <w:rPr>
          <w:sz w:val="20"/>
          <w:szCs w:val="20"/>
        </w:rPr>
        <w:t>Terms:</w:t>
      </w:r>
    </w:p>
    <w:p w14:paraId="60BB1D60" w14:textId="02B735A6" w:rsidR="009B3AC1" w:rsidRPr="00504AC6" w:rsidRDefault="00695578" w:rsidP="009B3AC1">
      <w:pPr>
        <w:spacing w:after="0"/>
        <w:ind w:left="360" w:right="360"/>
        <w:rPr>
          <w:sz w:val="20"/>
          <w:szCs w:val="20"/>
        </w:rPr>
      </w:pPr>
      <w:r w:rsidRPr="00195E54">
        <w:rPr>
          <w:b/>
          <w:bCs/>
          <w:sz w:val="20"/>
          <w:szCs w:val="20"/>
          <w:highlight w:val="yellow"/>
          <w:u w:val="single"/>
        </w:rPr>
        <w:t>6.375</w:t>
      </w:r>
      <w:r w:rsidR="009B3AC1" w:rsidRPr="00195E54">
        <w:rPr>
          <w:b/>
          <w:bCs/>
          <w:sz w:val="20"/>
          <w:szCs w:val="20"/>
          <w:highlight w:val="yellow"/>
          <w:u w:val="single"/>
        </w:rPr>
        <w:t>%</w:t>
      </w:r>
      <w:r w:rsidR="00AE38B3" w:rsidRPr="00195E54">
        <w:rPr>
          <w:sz w:val="20"/>
          <w:szCs w:val="20"/>
          <w:highlight w:val="yellow"/>
        </w:rPr>
        <w:t xml:space="preserve"> </w:t>
      </w:r>
      <w:r w:rsidR="003070CD" w:rsidRPr="00195E54">
        <w:rPr>
          <w:sz w:val="20"/>
          <w:szCs w:val="20"/>
          <w:highlight w:val="yellow"/>
        </w:rPr>
        <w:t>APR</w:t>
      </w:r>
      <w:r w:rsidR="00504AC6" w:rsidRPr="00195E54">
        <w:rPr>
          <w:sz w:val="20"/>
          <w:szCs w:val="20"/>
          <w:highlight w:val="yellow"/>
        </w:rPr>
        <w:t xml:space="preserve"> with a Security Interest being </w:t>
      </w:r>
      <w:r w:rsidR="00AF429D" w:rsidRPr="00195E54">
        <w:rPr>
          <w:b/>
          <w:bCs/>
          <w:sz w:val="20"/>
          <w:szCs w:val="20"/>
          <w:highlight w:val="yellow"/>
          <w:u w:val="single"/>
        </w:rPr>
        <w:t>2nd</w:t>
      </w:r>
      <w:r w:rsidR="009B3AC1" w:rsidRPr="00195E54">
        <w:rPr>
          <w:sz w:val="20"/>
          <w:szCs w:val="20"/>
          <w:highlight w:val="yellow"/>
        </w:rPr>
        <w:t xml:space="preserve"> Position Deed of Trust</w:t>
      </w:r>
      <w:r w:rsidR="00504AC6" w:rsidRPr="00195E54">
        <w:rPr>
          <w:sz w:val="20"/>
          <w:szCs w:val="20"/>
          <w:highlight w:val="yellow"/>
        </w:rPr>
        <w:t xml:space="preserve"> for </w:t>
      </w:r>
      <w:r w:rsidR="00C97F4E" w:rsidRPr="00195E54">
        <w:rPr>
          <w:b/>
          <w:bCs/>
          <w:sz w:val="20"/>
          <w:szCs w:val="20"/>
          <w:highlight w:val="yellow"/>
          <w:u w:val="single"/>
        </w:rPr>
        <w:t>30</w:t>
      </w:r>
      <w:r w:rsidR="00C97F4E" w:rsidRPr="00195E54">
        <w:rPr>
          <w:sz w:val="20"/>
          <w:szCs w:val="20"/>
          <w:highlight w:val="yellow"/>
        </w:rPr>
        <w:t xml:space="preserve"> Years, </w:t>
      </w:r>
      <w:r w:rsidR="009B3AC1" w:rsidRPr="00195E54">
        <w:rPr>
          <w:sz w:val="20"/>
          <w:szCs w:val="20"/>
          <w:highlight w:val="yellow"/>
        </w:rPr>
        <w:t>(</w:t>
      </w:r>
      <w:r w:rsidR="00907013" w:rsidRPr="00195E54">
        <w:rPr>
          <w:b/>
          <w:bCs/>
          <w:sz w:val="20"/>
          <w:szCs w:val="20"/>
          <w:highlight w:val="yellow"/>
          <w:u w:val="single"/>
        </w:rPr>
        <w:t>360</w:t>
      </w:r>
      <w:r w:rsidR="009B3AC1" w:rsidRPr="00195E54">
        <w:rPr>
          <w:sz w:val="20"/>
          <w:szCs w:val="20"/>
          <w:highlight w:val="yellow"/>
        </w:rPr>
        <w:t>) Months</w:t>
      </w:r>
      <w:r w:rsidR="00C97F4E" w:rsidRPr="00195E54">
        <w:rPr>
          <w:sz w:val="20"/>
          <w:szCs w:val="20"/>
          <w:highlight w:val="yellow"/>
        </w:rPr>
        <w:t>.</w:t>
      </w:r>
      <w:r w:rsidR="003070CD" w:rsidRPr="00195E54">
        <w:rPr>
          <w:sz w:val="20"/>
          <w:szCs w:val="20"/>
          <w:highlight w:val="yellow"/>
        </w:rPr>
        <w:t xml:space="preserve"> The rate is adjustable and</w:t>
      </w:r>
      <w:r w:rsidR="00204E3C" w:rsidRPr="00195E54">
        <w:rPr>
          <w:sz w:val="20"/>
          <w:szCs w:val="20"/>
          <w:highlight w:val="yellow"/>
        </w:rPr>
        <w:t xml:space="preserve"> will change concurrent with the underlying debt. It </w:t>
      </w:r>
      <w:r w:rsidR="00755B0A" w:rsidRPr="00195E54">
        <w:rPr>
          <w:sz w:val="20"/>
          <w:szCs w:val="20"/>
          <w:highlight w:val="yellow"/>
        </w:rPr>
        <w:t>will adjust no more than once a year at the end of a calendar year</w:t>
      </w:r>
      <w:r w:rsidR="00AA1385" w:rsidRPr="00195E54">
        <w:rPr>
          <w:sz w:val="20"/>
          <w:szCs w:val="20"/>
          <w:highlight w:val="yellow"/>
        </w:rPr>
        <w:t xml:space="preserve"> to a rate that is 2 points above the underlying rate</w:t>
      </w:r>
      <w:r w:rsidR="001D3C3E" w:rsidRPr="00195E54">
        <w:rPr>
          <w:sz w:val="20"/>
          <w:szCs w:val="20"/>
          <w:highlight w:val="yellow"/>
        </w:rPr>
        <w:t xml:space="preserve"> which is </w:t>
      </w:r>
      <w:r w:rsidR="001D3C3E" w:rsidRPr="00195E54">
        <w:rPr>
          <w:b/>
          <w:bCs/>
          <w:sz w:val="20"/>
          <w:szCs w:val="20"/>
          <w:highlight w:val="yellow"/>
          <w:u w:val="single"/>
        </w:rPr>
        <w:t>4.375%</w:t>
      </w:r>
      <w:r w:rsidR="001D3C3E" w:rsidRPr="00195E54">
        <w:rPr>
          <w:sz w:val="20"/>
          <w:szCs w:val="20"/>
          <w:highlight w:val="yellow"/>
        </w:rPr>
        <w:t xml:space="preserve"> at the time of purchase.</w:t>
      </w:r>
    </w:p>
    <w:p w14:paraId="66199426" w14:textId="77777777" w:rsidR="00F47AB3" w:rsidRDefault="00F47AB3" w:rsidP="00056CFD">
      <w:pPr>
        <w:rPr>
          <w:sz w:val="20"/>
          <w:szCs w:val="20"/>
        </w:rPr>
      </w:pPr>
    </w:p>
    <w:p w14:paraId="59BF06AB" w14:textId="44615CA2" w:rsidR="00363DA8" w:rsidRPr="00195E54" w:rsidRDefault="00363DA8" w:rsidP="00056CFD">
      <w:pPr>
        <w:rPr>
          <w:sz w:val="20"/>
          <w:szCs w:val="20"/>
          <w:highlight w:val="yellow"/>
        </w:rPr>
      </w:pPr>
      <w:r w:rsidRPr="00195E54">
        <w:rPr>
          <w:sz w:val="20"/>
          <w:szCs w:val="20"/>
          <w:highlight w:val="yellow"/>
        </w:rPr>
        <w:t>The early repayment of the Note</w:t>
      </w:r>
      <w:r w:rsidR="00817F2F" w:rsidRPr="00195E54">
        <w:rPr>
          <w:sz w:val="20"/>
          <w:szCs w:val="20"/>
          <w:highlight w:val="yellow"/>
        </w:rPr>
        <w:t>, before the 60</w:t>
      </w:r>
      <w:r w:rsidR="00817F2F" w:rsidRPr="00195E54">
        <w:rPr>
          <w:sz w:val="20"/>
          <w:szCs w:val="20"/>
          <w:highlight w:val="yellow"/>
          <w:vertAlign w:val="superscript"/>
        </w:rPr>
        <w:t>th</w:t>
      </w:r>
      <w:r w:rsidR="00817F2F" w:rsidRPr="00195E54">
        <w:rPr>
          <w:sz w:val="20"/>
          <w:szCs w:val="20"/>
          <w:highlight w:val="yellow"/>
        </w:rPr>
        <w:t xml:space="preserve"> month will come with a prepayment penalty according to the following schedule:</w:t>
      </w:r>
    </w:p>
    <w:p w14:paraId="50ECB168" w14:textId="2CF265E6" w:rsidR="00A87A1F" w:rsidRPr="00195E54" w:rsidRDefault="00A87A1F" w:rsidP="00FF0FC7">
      <w:pPr>
        <w:spacing w:after="0"/>
        <w:jc w:val="center"/>
        <w:rPr>
          <w:sz w:val="20"/>
          <w:szCs w:val="20"/>
          <w:highlight w:val="yellow"/>
        </w:rPr>
      </w:pPr>
      <w:r w:rsidRPr="00195E54">
        <w:rPr>
          <w:sz w:val="20"/>
          <w:szCs w:val="20"/>
          <w:highlight w:val="yellow"/>
        </w:rPr>
        <w:t>Prior to 12 months</w:t>
      </w:r>
      <w:r w:rsidR="00A9775B" w:rsidRPr="00195E54">
        <w:rPr>
          <w:sz w:val="20"/>
          <w:szCs w:val="20"/>
          <w:highlight w:val="yellow"/>
        </w:rPr>
        <w:tab/>
      </w:r>
      <w:r w:rsidR="00A9775B" w:rsidRPr="00195E54">
        <w:rPr>
          <w:b/>
          <w:bCs/>
          <w:sz w:val="20"/>
          <w:szCs w:val="20"/>
          <w:highlight w:val="yellow"/>
          <w:u w:val="single"/>
        </w:rPr>
        <w:t>1</w:t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6</w:t>
      </w:r>
      <w:r w:rsidR="002532A9" w:rsidRPr="00195E54">
        <w:rPr>
          <w:b/>
          <w:bCs/>
          <w:sz w:val="20"/>
          <w:szCs w:val="20"/>
          <w:highlight w:val="yellow"/>
          <w:u w:val="single"/>
        </w:rPr>
        <w:t>.</w:t>
      </w:r>
      <w:r w:rsidR="00B66C82" w:rsidRPr="00195E54">
        <w:rPr>
          <w:b/>
          <w:bCs/>
          <w:sz w:val="20"/>
          <w:szCs w:val="20"/>
          <w:highlight w:val="yellow"/>
          <w:u w:val="single"/>
        </w:rPr>
        <w:t>3</w:t>
      </w:r>
      <w:r w:rsidR="00A9775B" w:rsidRPr="00195E54">
        <w:rPr>
          <w:b/>
          <w:bCs/>
          <w:sz w:val="20"/>
          <w:szCs w:val="20"/>
          <w:highlight w:val="yellow"/>
          <w:u w:val="single"/>
        </w:rPr>
        <w:t>%</w:t>
      </w:r>
      <w:r w:rsidR="00A9775B" w:rsidRPr="00195E54">
        <w:rPr>
          <w:sz w:val="20"/>
          <w:szCs w:val="20"/>
          <w:highlight w:val="yellow"/>
        </w:rPr>
        <w:t xml:space="preserve"> of </w:t>
      </w:r>
      <w:r w:rsidR="00CB4CFD" w:rsidRPr="00195E54">
        <w:rPr>
          <w:sz w:val="20"/>
          <w:szCs w:val="20"/>
          <w:highlight w:val="yellow"/>
        </w:rPr>
        <w:t>Loan Balance</w:t>
      </w:r>
    </w:p>
    <w:p w14:paraId="1EDCBAE8" w14:textId="41583C7A" w:rsidR="00CB4CFD" w:rsidRPr="00195E54" w:rsidRDefault="00A87A1F" w:rsidP="00FF0FC7">
      <w:pPr>
        <w:spacing w:after="0"/>
        <w:jc w:val="center"/>
        <w:rPr>
          <w:sz w:val="20"/>
          <w:szCs w:val="20"/>
          <w:highlight w:val="yellow"/>
        </w:rPr>
      </w:pPr>
      <w:r w:rsidRPr="00195E54">
        <w:rPr>
          <w:sz w:val="20"/>
          <w:szCs w:val="20"/>
          <w:highlight w:val="yellow"/>
        </w:rPr>
        <w:t>Prior to 24 months</w:t>
      </w:r>
      <w:r w:rsidR="00CB4CFD" w:rsidRPr="00195E54">
        <w:rPr>
          <w:sz w:val="20"/>
          <w:szCs w:val="20"/>
          <w:highlight w:val="yellow"/>
        </w:rPr>
        <w:tab/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1</w:t>
      </w:r>
      <w:r w:rsidR="00B66C82" w:rsidRPr="00195E54">
        <w:rPr>
          <w:b/>
          <w:bCs/>
          <w:sz w:val="20"/>
          <w:szCs w:val="20"/>
          <w:highlight w:val="yellow"/>
          <w:u w:val="single"/>
        </w:rPr>
        <w:t>2</w:t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.</w:t>
      </w:r>
      <w:r w:rsidR="00B66C82" w:rsidRPr="00195E54">
        <w:rPr>
          <w:b/>
          <w:bCs/>
          <w:sz w:val="20"/>
          <w:szCs w:val="20"/>
          <w:highlight w:val="yellow"/>
          <w:u w:val="single"/>
        </w:rPr>
        <w:t>7</w:t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%</w:t>
      </w:r>
      <w:r w:rsidR="00A5142F" w:rsidRPr="00195E54">
        <w:rPr>
          <w:sz w:val="20"/>
          <w:szCs w:val="20"/>
          <w:highlight w:val="yellow"/>
        </w:rPr>
        <w:t xml:space="preserve"> </w:t>
      </w:r>
      <w:r w:rsidR="00CB4CFD" w:rsidRPr="00195E54">
        <w:rPr>
          <w:sz w:val="20"/>
          <w:szCs w:val="20"/>
          <w:highlight w:val="yellow"/>
        </w:rPr>
        <w:t>of Loan Balance</w:t>
      </w:r>
    </w:p>
    <w:p w14:paraId="0E89FAE6" w14:textId="49A87C16" w:rsidR="00CB4CFD" w:rsidRPr="00195E54" w:rsidRDefault="00A87A1F" w:rsidP="00FF0FC7">
      <w:pPr>
        <w:spacing w:after="0"/>
        <w:jc w:val="center"/>
        <w:rPr>
          <w:sz w:val="20"/>
          <w:szCs w:val="20"/>
          <w:highlight w:val="yellow"/>
        </w:rPr>
      </w:pPr>
      <w:r w:rsidRPr="00195E54">
        <w:rPr>
          <w:sz w:val="20"/>
          <w:szCs w:val="20"/>
          <w:highlight w:val="yellow"/>
        </w:rPr>
        <w:t>Prior to 36 months</w:t>
      </w:r>
      <w:r w:rsidR="00CB4CFD" w:rsidRPr="00195E54">
        <w:rPr>
          <w:sz w:val="20"/>
          <w:szCs w:val="20"/>
          <w:highlight w:val="yellow"/>
        </w:rPr>
        <w:tab/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09.</w:t>
      </w:r>
      <w:r w:rsidR="00B66C82" w:rsidRPr="00195E54">
        <w:rPr>
          <w:b/>
          <w:bCs/>
          <w:sz w:val="20"/>
          <w:szCs w:val="20"/>
          <w:highlight w:val="yellow"/>
          <w:u w:val="single"/>
        </w:rPr>
        <w:t>4</w:t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%</w:t>
      </w:r>
      <w:r w:rsidR="00A5142F" w:rsidRPr="00195E54">
        <w:rPr>
          <w:sz w:val="20"/>
          <w:szCs w:val="20"/>
          <w:highlight w:val="yellow"/>
        </w:rPr>
        <w:t xml:space="preserve"> </w:t>
      </w:r>
      <w:r w:rsidR="00CB4CFD" w:rsidRPr="00195E54">
        <w:rPr>
          <w:sz w:val="20"/>
          <w:szCs w:val="20"/>
          <w:highlight w:val="yellow"/>
        </w:rPr>
        <w:t>of Loan Balance</w:t>
      </w:r>
    </w:p>
    <w:p w14:paraId="1A8BCDB3" w14:textId="11B111D0" w:rsidR="00CB4CFD" w:rsidRPr="00195E54" w:rsidRDefault="00A87A1F" w:rsidP="00FF0FC7">
      <w:pPr>
        <w:spacing w:after="0"/>
        <w:jc w:val="center"/>
        <w:rPr>
          <w:sz w:val="20"/>
          <w:szCs w:val="20"/>
          <w:highlight w:val="yellow"/>
        </w:rPr>
      </w:pPr>
      <w:r w:rsidRPr="00195E54">
        <w:rPr>
          <w:sz w:val="20"/>
          <w:szCs w:val="20"/>
          <w:highlight w:val="yellow"/>
        </w:rPr>
        <w:t xml:space="preserve">Prior to </w:t>
      </w:r>
      <w:r w:rsidR="00307EA4" w:rsidRPr="00195E54">
        <w:rPr>
          <w:sz w:val="20"/>
          <w:szCs w:val="20"/>
          <w:highlight w:val="yellow"/>
        </w:rPr>
        <w:t>48</w:t>
      </w:r>
      <w:r w:rsidRPr="00195E54">
        <w:rPr>
          <w:sz w:val="20"/>
          <w:szCs w:val="20"/>
          <w:highlight w:val="yellow"/>
        </w:rPr>
        <w:t xml:space="preserve"> months</w:t>
      </w:r>
      <w:r w:rsidR="00CB4CFD" w:rsidRPr="00195E54">
        <w:rPr>
          <w:sz w:val="20"/>
          <w:szCs w:val="20"/>
          <w:highlight w:val="yellow"/>
        </w:rPr>
        <w:tab/>
      </w:r>
      <w:r w:rsidR="00A5142F" w:rsidRPr="00195E54">
        <w:rPr>
          <w:sz w:val="20"/>
          <w:szCs w:val="20"/>
          <w:highlight w:val="yellow"/>
        </w:rPr>
        <w:t>0</w:t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6.</w:t>
      </w:r>
      <w:r w:rsidR="00B66C82" w:rsidRPr="00195E54">
        <w:rPr>
          <w:b/>
          <w:bCs/>
          <w:sz w:val="20"/>
          <w:szCs w:val="20"/>
          <w:highlight w:val="yellow"/>
          <w:u w:val="single"/>
        </w:rPr>
        <w:t>0</w:t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%</w:t>
      </w:r>
      <w:r w:rsidR="00A5142F" w:rsidRPr="00195E54">
        <w:rPr>
          <w:sz w:val="20"/>
          <w:szCs w:val="20"/>
          <w:highlight w:val="yellow"/>
        </w:rPr>
        <w:t xml:space="preserve"> </w:t>
      </w:r>
      <w:r w:rsidR="00CB4CFD" w:rsidRPr="00195E54">
        <w:rPr>
          <w:sz w:val="20"/>
          <w:szCs w:val="20"/>
          <w:highlight w:val="yellow"/>
        </w:rPr>
        <w:t>of Loan Balance</w:t>
      </w:r>
    </w:p>
    <w:p w14:paraId="55C5EA85" w14:textId="12D60E0A" w:rsidR="00CB4CFD" w:rsidRPr="00195E54" w:rsidRDefault="00A87A1F" w:rsidP="00FF0FC7">
      <w:pPr>
        <w:spacing w:after="0"/>
        <w:jc w:val="center"/>
        <w:rPr>
          <w:sz w:val="20"/>
          <w:szCs w:val="20"/>
          <w:highlight w:val="yellow"/>
        </w:rPr>
      </w:pPr>
      <w:r w:rsidRPr="00195E54">
        <w:rPr>
          <w:sz w:val="20"/>
          <w:szCs w:val="20"/>
          <w:highlight w:val="yellow"/>
        </w:rPr>
        <w:t xml:space="preserve">Prior to </w:t>
      </w:r>
      <w:r w:rsidR="00307EA4" w:rsidRPr="00195E54">
        <w:rPr>
          <w:sz w:val="20"/>
          <w:szCs w:val="20"/>
          <w:highlight w:val="yellow"/>
        </w:rPr>
        <w:t>60</w:t>
      </w:r>
      <w:r w:rsidRPr="00195E54">
        <w:rPr>
          <w:sz w:val="20"/>
          <w:szCs w:val="20"/>
          <w:highlight w:val="yellow"/>
        </w:rPr>
        <w:t xml:space="preserve"> months</w:t>
      </w:r>
      <w:r w:rsidR="00CB4CFD" w:rsidRPr="00195E54">
        <w:rPr>
          <w:sz w:val="20"/>
          <w:szCs w:val="20"/>
          <w:highlight w:val="yellow"/>
        </w:rPr>
        <w:tab/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0</w:t>
      </w:r>
      <w:r w:rsidR="00FF0FC7" w:rsidRPr="00195E54">
        <w:rPr>
          <w:b/>
          <w:bCs/>
          <w:sz w:val="20"/>
          <w:szCs w:val="20"/>
          <w:highlight w:val="yellow"/>
          <w:u w:val="single"/>
        </w:rPr>
        <w:t>2</w:t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.</w:t>
      </w:r>
      <w:r w:rsidR="00FF0FC7" w:rsidRPr="00195E54">
        <w:rPr>
          <w:b/>
          <w:bCs/>
          <w:sz w:val="20"/>
          <w:szCs w:val="20"/>
          <w:highlight w:val="yellow"/>
          <w:u w:val="single"/>
        </w:rPr>
        <w:t>8</w:t>
      </w:r>
      <w:r w:rsidR="00A5142F" w:rsidRPr="00195E54">
        <w:rPr>
          <w:b/>
          <w:bCs/>
          <w:sz w:val="20"/>
          <w:szCs w:val="20"/>
          <w:highlight w:val="yellow"/>
          <w:u w:val="single"/>
        </w:rPr>
        <w:t>%</w:t>
      </w:r>
      <w:r w:rsidR="00A5142F" w:rsidRPr="00195E54">
        <w:rPr>
          <w:sz w:val="20"/>
          <w:szCs w:val="20"/>
          <w:highlight w:val="yellow"/>
        </w:rPr>
        <w:t xml:space="preserve"> </w:t>
      </w:r>
      <w:r w:rsidR="00CB4CFD" w:rsidRPr="00195E54">
        <w:rPr>
          <w:sz w:val="20"/>
          <w:szCs w:val="20"/>
          <w:highlight w:val="yellow"/>
        </w:rPr>
        <w:t>of Loan Balance</w:t>
      </w:r>
    </w:p>
    <w:p w14:paraId="60C253C9" w14:textId="77777777" w:rsidR="00FF0FC7" w:rsidRPr="00195E54" w:rsidRDefault="00FF0FC7" w:rsidP="00922CE8">
      <w:pPr>
        <w:rPr>
          <w:sz w:val="20"/>
          <w:szCs w:val="20"/>
          <w:highlight w:val="yellow"/>
        </w:rPr>
      </w:pPr>
    </w:p>
    <w:p w14:paraId="111AE358" w14:textId="156B36EA" w:rsidR="00922CE8" w:rsidRDefault="00922CE8" w:rsidP="00922CE8">
      <w:pPr>
        <w:rPr>
          <w:sz w:val="20"/>
          <w:szCs w:val="20"/>
        </w:rPr>
      </w:pPr>
      <w:r w:rsidRPr="00195E54">
        <w:rPr>
          <w:sz w:val="20"/>
          <w:szCs w:val="20"/>
          <w:highlight w:val="yellow"/>
        </w:rPr>
        <w:t>This debt instrument wraps around and existing Deed of Trust</w:t>
      </w:r>
      <w:r w:rsidR="00806F5A" w:rsidRPr="00195E54">
        <w:rPr>
          <w:sz w:val="20"/>
          <w:szCs w:val="20"/>
          <w:highlight w:val="yellow"/>
        </w:rPr>
        <w:t>, which is in 1</w:t>
      </w:r>
      <w:r w:rsidR="00806F5A" w:rsidRPr="00195E54">
        <w:rPr>
          <w:sz w:val="20"/>
          <w:szCs w:val="20"/>
          <w:highlight w:val="yellow"/>
          <w:vertAlign w:val="superscript"/>
        </w:rPr>
        <w:t>st</w:t>
      </w:r>
      <w:r w:rsidR="00806F5A" w:rsidRPr="00195E54">
        <w:rPr>
          <w:sz w:val="20"/>
          <w:szCs w:val="20"/>
          <w:highlight w:val="yellow"/>
        </w:rPr>
        <w:t xml:space="preserve"> </w:t>
      </w:r>
      <w:r w:rsidR="005E778C" w:rsidRPr="00195E54">
        <w:rPr>
          <w:sz w:val="20"/>
          <w:szCs w:val="20"/>
          <w:highlight w:val="yellow"/>
        </w:rPr>
        <w:t>Position, that</w:t>
      </w:r>
      <w:r w:rsidRPr="00195E54">
        <w:rPr>
          <w:sz w:val="20"/>
          <w:szCs w:val="20"/>
          <w:highlight w:val="yellow"/>
        </w:rPr>
        <w:t xml:space="preserve"> has been taken Subject </w:t>
      </w:r>
      <w:r w:rsidR="008F32DC" w:rsidRPr="00195E54">
        <w:rPr>
          <w:sz w:val="20"/>
          <w:szCs w:val="20"/>
          <w:highlight w:val="yellow"/>
        </w:rPr>
        <w:t>To, from</w:t>
      </w:r>
      <w:r w:rsidRPr="00195E54">
        <w:rPr>
          <w:sz w:val="20"/>
          <w:szCs w:val="20"/>
          <w:highlight w:val="yellow"/>
        </w:rPr>
        <w:t xml:space="preserve"> the previous owner of the property. That Deed of Trust can be found on Book _____, Page _____ of Wake County.</w:t>
      </w:r>
      <w:r w:rsidR="00D87A57" w:rsidRPr="00195E54">
        <w:rPr>
          <w:sz w:val="20"/>
          <w:szCs w:val="20"/>
          <w:highlight w:val="yellow"/>
        </w:rPr>
        <w:t xml:space="preserve"> The Holder of </w:t>
      </w:r>
      <w:r w:rsidR="00903368" w:rsidRPr="00195E54">
        <w:rPr>
          <w:sz w:val="20"/>
          <w:szCs w:val="20"/>
          <w:highlight w:val="yellow"/>
        </w:rPr>
        <w:t xml:space="preserve">this </w:t>
      </w:r>
      <w:r w:rsidR="00D87A57" w:rsidRPr="00195E54">
        <w:rPr>
          <w:sz w:val="20"/>
          <w:szCs w:val="20"/>
          <w:highlight w:val="yellow"/>
        </w:rPr>
        <w:t xml:space="preserve">Note is responsible for the payment of the </w:t>
      </w:r>
      <w:r w:rsidR="00001EC6" w:rsidRPr="00195E54">
        <w:rPr>
          <w:sz w:val="20"/>
          <w:szCs w:val="20"/>
          <w:highlight w:val="yellow"/>
        </w:rPr>
        <w:t>underlying</w:t>
      </w:r>
      <w:r w:rsidR="00D87A57" w:rsidRPr="00195E54">
        <w:rPr>
          <w:sz w:val="20"/>
          <w:szCs w:val="20"/>
          <w:highlight w:val="yellow"/>
        </w:rPr>
        <w:t xml:space="preserve"> debt</w:t>
      </w:r>
      <w:r w:rsidR="00001EC6" w:rsidRPr="00195E54">
        <w:rPr>
          <w:sz w:val="20"/>
          <w:szCs w:val="20"/>
          <w:highlight w:val="yellow"/>
        </w:rPr>
        <w:t>.</w:t>
      </w:r>
      <w:r w:rsidR="005E778C" w:rsidRPr="00195E54">
        <w:rPr>
          <w:sz w:val="20"/>
          <w:szCs w:val="20"/>
          <w:highlight w:val="yellow"/>
        </w:rPr>
        <w:t xml:space="preserve"> The Grantor is not responsible for paying the underlying debt</w:t>
      </w:r>
      <w:r w:rsidR="005E778C">
        <w:rPr>
          <w:sz w:val="20"/>
          <w:szCs w:val="20"/>
        </w:rPr>
        <w:t>.</w:t>
      </w:r>
    </w:p>
    <w:p w14:paraId="43EA8F1F" w14:textId="77777777" w:rsidR="0038732D" w:rsidRDefault="00071E5C" w:rsidP="00056CFD">
      <w:pPr>
        <w:rPr>
          <w:sz w:val="20"/>
          <w:szCs w:val="20"/>
        </w:rPr>
      </w:pPr>
      <w:r w:rsidRPr="00A4554B">
        <w:rPr>
          <w:sz w:val="20"/>
          <w:szCs w:val="20"/>
        </w:rPr>
        <w:t xml:space="preserve">It is understood and agreed that additional amounts may be advanced by the </w:t>
      </w:r>
      <w:r w:rsidR="001B523C">
        <w:rPr>
          <w:sz w:val="20"/>
          <w:szCs w:val="20"/>
        </w:rPr>
        <w:t>Holder</w:t>
      </w:r>
      <w:r w:rsidRPr="00A4554B">
        <w:rPr>
          <w:sz w:val="20"/>
          <w:szCs w:val="20"/>
        </w:rPr>
        <w:t xml:space="preserve"> hereof as</w:t>
      </w:r>
      <w:r w:rsidR="002E6AA7" w:rsidRPr="00A4554B">
        <w:rPr>
          <w:sz w:val="20"/>
          <w:szCs w:val="20"/>
        </w:rPr>
        <w:t xml:space="preserve"> </w:t>
      </w:r>
      <w:r w:rsidRPr="00A4554B">
        <w:rPr>
          <w:sz w:val="20"/>
          <w:szCs w:val="20"/>
        </w:rPr>
        <w:t xml:space="preserve">provided in the instruments, if any, securing this Note and such advances will be added to the principal of this Note and will accrue interest at the </w:t>
      </w:r>
      <w:r w:rsidR="00A31EEE">
        <w:rPr>
          <w:sz w:val="20"/>
          <w:szCs w:val="20"/>
        </w:rPr>
        <w:t>above-specified</w:t>
      </w:r>
      <w:r w:rsidR="002E6AA7" w:rsidRPr="00A4554B">
        <w:rPr>
          <w:sz w:val="20"/>
          <w:szCs w:val="20"/>
        </w:rPr>
        <w:t xml:space="preserve"> </w:t>
      </w:r>
      <w:r w:rsidRPr="00A4554B">
        <w:rPr>
          <w:sz w:val="20"/>
          <w:szCs w:val="20"/>
        </w:rPr>
        <w:t xml:space="preserve">rate of interest from the date of advance until paid. </w:t>
      </w:r>
      <w:r w:rsidR="00DA2556">
        <w:rPr>
          <w:sz w:val="20"/>
          <w:szCs w:val="20"/>
        </w:rPr>
        <w:t>Interest shall be paid monthly to the Holder, and t</w:t>
      </w:r>
      <w:r w:rsidR="00FD7CC8">
        <w:rPr>
          <w:sz w:val="20"/>
          <w:szCs w:val="20"/>
        </w:rPr>
        <w:t>he</w:t>
      </w:r>
      <w:r w:rsidR="00FD7CC8" w:rsidRPr="00FD7CC8">
        <w:rPr>
          <w:sz w:val="20"/>
          <w:szCs w:val="20"/>
        </w:rPr>
        <w:t xml:space="preserve"> entire remaining indebtedness shall be due and payable upon the expiration of the Term of Note. </w:t>
      </w:r>
    </w:p>
    <w:p w14:paraId="06485F28" w14:textId="4FF41FC2" w:rsidR="00071E5C" w:rsidRPr="00A4554B" w:rsidRDefault="00071E5C" w:rsidP="00056CFD">
      <w:pPr>
        <w:rPr>
          <w:sz w:val="20"/>
          <w:szCs w:val="20"/>
        </w:rPr>
      </w:pPr>
      <w:r w:rsidRPr="00A4554B">
        <w:rPr>
          <w:sz w:val="20"/>
          <w:szCs w:val="20"/>
        </w:rPr>
        <w:t>In the event of default in payment of any installment of principal</w:t>
      </w:r>
      <w:r w:rsidR="00B27108">
        <w:rPr>
          <w:sz w:val="20"/>
          <w:szCs w:val="20"/>
        </w:rPr>
        <w:t xml:space="preserve">, interest due under this agreement or under the terms of any instrument securing this Note, if </w:t>
      </w:r>
      <w:r w:rsidRPr="00A4554B">
        <w:rPr>
          <w:sz w:val="20"/>
          <w:szCs w:val="20"/>
        </w:rPr>
        <w:t xml:space="preserve">such default is not cured within ten (10) days </w:t>
      </w:r>
      <w:r w:rsidR="00B27108">
        <w:rPr>
          <w:sz w:val="20"/>
          <w:szCs w:val="20"/>
        </w:rPr>
        <w:t xml:space="preserve">after written notice to </w:t>
      </w:r>
      <w:r w:rsidR="00912FC2">
        <w:rPr>
          <w:sz w:val="20"/>
          <w:szCs w:val="20"/>
        </w:rPr>
        <w:t>M</w:t>
      </w:r>
      <w:r w:rsidR="00B27108">
        <w:rPr>
          <w:sz w:val="20"/>
          <w:szCs w:val="20"/>
        </w:rPr>
        <w:t xml:space="preserve">aker, </w:t>
      </w:r>
      <w:r w:rsidRPr="00A4554B">
        <w:rPr>
          <w:sz w:val="20"/>
          <w:szCs w:val="20"/>
        </w:rPr>
        <w:t xml:space="preserve">the </w:t>
      </w:r>
      <w:r w:rsidR="001B523C">
        <w:rPr>
          <w:sz w:val="20"/>
          <w:szCs w:val="20"/>
        </w:rPr>
        <w:t>Holder</w:t>
      </w:r>
      <w:r w:rsidRPr="00A4554B">
        <w:rPr>
          <w:sz w:val="20"/>
          <w:szCs w:val="20"/>
        </w:rPr>
        <w:t xml:space="preserve"> may without further notice, declare the remainder of the principal sum, together with all interest accru</w:t>
      </w:r>
      <w:r w:rsidR="002E6AA7" w:rsidRPr="00A4554B">
        <w:rPr>
          <w:sz w:val="20"/>
          <w:szCs w:val="20"/>
        </w:rPr>
        <w:t xml:space="preserve">ed thereon and, </w:t>
      </w:r>
      <w:r w:rsidRPr="00A4554B">
        <w:rPr>
          <w:sz w:val="20"/>
          <w:szCs w:val="20"/>
        </w:rPr>
        <w:t>the prepayment premium, if any, at once due and payable. Failure to exercise this option shall not constitute a waiver of the right to exercise the same at any other time. The unpaid principal of this Note and any part thereof, accrued interest</w:t>
      </w:r>
      <w:r w:rsidR="00AD02A9">
        <w:rPr>
          <w:sz w:val="20"/>
          <w:szCs w:val="20"/>
        </w:rPr>
        <w:t>,</w:t>
      </w:r>
      <w:r w:rsidRPr="00A4554B">
        <w:rPr>
          <w:sz w:val="20"/>
          <w:szCs w:val="20"/>
        </w:rPr>
        <w:t xml:space="preserve"> and all other sums due under this Note and the Deed of Trust, if any, shall bear interest at the rate of </w:t>
      </w:r>
      <w:r w:rsidR="00EC201F">
        <w:rPr>
          <w:sz w:val="20"/>
          <w:szCs w:val="20"/>
        </w:rPr>
        <w:t xml:space="preserve">_______ (if left blank, </w:t>
      </w:r>
      <w:r w:rsidR="00EC201F">
        <w:rPr>
          <w:sz w:val="20"/>
          <w:szCs w:val="20"/>
          <w:u w:val="single"/>
        </w:rPr>
        <w:t>fifteen percent</w:t>
      </w:r>
      <w:r w:rsidR="00EC201F" w:rsidRPr="00EC201F">
        <w:rPr>
          <w:sz w:val="20"/>
          <w:szCs w:val="20"/>
          <w:u w:val="single"/>
        </w:rPr>
        <w:t xml:space="preserve">, </w:t>
      </w:r>
      <w:r w:rsidR="00B27108" w:rsidRPr="00EC201F">
        <w:rPr>
          <w:sz w:val="20"/>
          <w:szCs w:val="20"/>
          <w:u w:val="single"/>
        </w:rPr>
        <w:t>15</w:t>
      </w:r>
      <w:r w:rsidR="00085FD1" w:rsidRPr="00EC201F">
        <w:rPr>
          <w:sz w:val="20"/>
          <w:szCs w:val="20"/>
          <w:u w:val="single"/>
        </w:rPr>
        <w:t>%</w:t>
      </w:r>
      <w:r w:rsidRPr="00A4554B">
        <w:rPr>
          <w:sz w:val="20"/>
          <w:szCs w:val="20"/>
        </w:rPr>
        <w:t>) per annum after default until paid.</w:t>
      </w:r>
    </w:p>
    <w:p w14:paraId="2177287F" w14:textId="77777777" w:rsidR="00071E5C" w:rsidRPr="00A4554B" w:rsidRDefault="00071E5C" w:rsidP="00056CFD">
      <w:pPr>
        <w:rPr>
          <w:sz w:val="20"/>
          <w:szCs w:val="20"/>
        </w:rPr>
      </w:pPr>
      <w:r w:rsidRPr="00A4554B">
        <w:rPr>
          <w:sz w:val="20"/>
          <w:szCs w:val="20"/>
        </w:rPr>
        <w:t>Upon default</w:t>
      </w:r>
      <w:r w:rsidR="001B523C">
        <w:rPr>
          <w:sz w:val="20"/>
          <w:szCs w:val="20"/>
        </w:rPr>
        <w:t>,</w:t>
      </w:r>
      <w:r w:rsidRPr="00A4554B">
        <w:rPr>
          <w:sz w:val="20"/>
          <w:szCs w:val="20"/>
        </w:rPr>
        <w:t xml:space="preserve"> the </w:t>
      </w:r>
      <w:r w:rsidR="001B523C">
        <w:rPr>
          <w:sz w:val="20"/>
          <w:szCs w:val="20"/>
        </w:rPr>
        <w:t>Holder</w:t>
      </w:r>
      <w:r w:rsidRPr="00A4554B">
        <w:rPr>
          <w:sz w:val="20"/>
          <w:szCs w:val="20"/>
        </w:rPr>
        <w:t xml:space="preserve"> of this Note may employ an attorney to enforce the </w:t>
      </w:r>
      <w:r w:rsidR="001B523C">
        <w:rPr>
          <w:sz w:val="20"/>
          <w:szCs w:val="20"/>
        </w:rPr>
        <w:t>Holder</w:t>
      </w:r>
      <w:r w:rsidRPr="00A4554B">
        <w:rPr>
          <w:sz w:val="20"/>
          <w:szCs w:val="20"/>
        </w:rPr>
        <w:t xml:space="preserve">’s rights and remedies and the </w:t>
      </w:r>
      <w:r w:rsidR="003220A3">
        <w:rPr>
          <w:sz w:val="20"/>
          <w:szCs w:val="20"/>
        </w:rPr>
        <w:t>M</w:t>
      </w:r>
      <w:r w:rsidRPr="00A4554B">
        <w:rPr>
          <w:sz w:val="20"/>
          <w:szCs w:val="20"/>
        </w:rPr>
        <w:t>aker</w:t>
      </w:r>
      <w:r w:rsidR="003220A3">
        <w:rPr>
          <w:sz w:val="20"/>
          <w:szCs w:val="20"/>
        </w:rPr>
        <w:t xml:space="preserve"> </w:t>
      </w:r>
      <w:r w:rsidRPr="00A4554B">
        <w:rPr>
          <w:sz w:val="20"/>
          <w:szCs w:val="20"/>
        </w:rPr>
        <w:t>of this Note hereby agree</w:t>
      </w:r>
      <w:r w:rsidR="003220A3">
        <w:rPr>
          <w:sz w:val="20"/>
          <w:szCs w:val="20"/>
        </w:rPr>
        <w:t>s</w:t>
      </w:r>
      <w:r w:rsidRPr="00A4554B">
        <w:rPr>
          <w:sz w:val="20"/>
          <w:szCs w:val="20"/>
        </w:rPr>
        <w:t xml:space="preserve"> to pay to the </w:t>
      </w:r>
      <w:r w:rsidR="001B523C">
        <w:rPr>
          <w:sz w:val="20"/>
          <w:szCs w:val="20"/>
        </w:rPr>
        <w:t>Holder</w:t>
      </w:r>
      <w:r w:rsidRPr="00A4554B">
        <w:rPr>
          <w:sz w:val="20"/>
          <w:szCs w:val="20"/>
        </w:rPr>
        <w:t xml:space="preserve"> reasonable attorney</w:t>
      </w:r>
      <w:r w:rsidR="00085FD1" w:rsidRPr="00A4554B">
        <w:rPr>
          <w:sz w:val="20"/>
          <w:szCs w:val="20"/>
        </w:rPr>
        <w:t>’</w:t>
      </w:r>
      <w:r w:rsidRPr="00A4554B">
        <w:rPr>
          <w:sz w:val="20"/>
          <w:szCs w:val="20"/>
        </w:rPr>
        <w:t>s fees not exceeding a sum equal to fifteen percent (1</w:t>
      </w:r>
      <w:r w:rsidR="002E6AA7" w:rsidRPr="00A4554B">
        <w:rPr>
          <w:sz w:val="20"/>
          <w:szCs w:val="20"/>
        </w:rPr>
        <w:t xml:space="preserve">5%) of the outstanding balance </w:t>
      </w:r>
      <w:r w:rsidRPr="00A4554B">
        <w:rPr>
          <w:sz w:val="20"/>
          <w:szCs w:val="20"/>
        </w:rPr>
        <w:t xml:space="preserve">owing on said Note, plus all other reasonable expenses incurred by the </w:t>
      </w:r>
      <w:r w:rsidR="001B523C">
        <w:rPr>
          <w:sz w:val="20"/>
          <w:szCs w:val="20"/>
        </w:rPr>
        <w:t>Holder</w:t>
      </w:r>
      <w:r w:rsidRPr="00A4554B">
        <w:rPr>
          <w:sz w:val="20"/>
          <w:szCs w:val="20"/>
        </w:rPr>
        <w:t xml:space="preserve"> in exercising any of the </w:t>
      </w:r>
      <w:r w:rsidR="001B523C">
        <w:rPr>
          <w:sz w:val="20"/>
          <w:szCs w:val="20"/>
        </w:rPr>
        <w:t>Holder</w:t>
      </w:r>
      <w:r w:rsidRPr="00A4554B">
        <w:rPr>
          <w:sz w:val="20"/>
          <w:szCs w:val="20"/>
        </w:rPr>
        <w:t>’s rights and remedies upon default. The failure to exercise any such right or remedy shall not be a waiver or release of such rights or remedies or the right to exercise any of them at another time.</w:t>
      </w:r>
      <w:r w:rsidR="003220A3" w:rsidRPr="003220A3">
        <w:rPr>
          <w:sz w:val="20"/>
          <w:szCs w:val="20"/>
        </w:rPr>
        <w:t xml:space="preserve"> </w:t>
      </w:r>
      <w:r w:rsidR="003220A3" w:rsidRPr="00A4554B">
        <w:rPr>
          <w:sz w:val="20"/>
          <w:szCs w:val="20"/>
        </w:rPr>
        <w:t xml:space="preserve">This Note </w:t>
      </w:r>
      <w:r w:rsidR="003220A3">
        <w:rPr>
          <w:sz w:val="20"/>
          <w:szCs w:val="20"/>
        </w:rPr>
        <w:t xml:space="preserve">shall be </w:t>
      </w:r>
      <w:r w:rsidR="003220A3" w:rsidRPr="00A4554B">
        <w:rPr>
          <w:sz w:val="20"/>
          <w:szCs w:val="20"/>
        </w:rPr>
        <w:t>construed in accordance with the laws of the State of North Carolina.</w:t>
      </w:r>
    </w:p>
    <w:p w14:paraId="735954FE" w14:textId="77777777" w:rsidR="00071E5C" w:rsidRDefault="00071E5C" w:rsidP="00242E71">
      <w:pPr>
        <w:rPr>
          <w:sz w:val="20"/>
          <w:szCs w:val="20"/>
        </w:rPr>
      </w:pPr>
      <w:r w:rsidRPr="00A4554B">
        <w:rPr>
          <w:sz w:val="20"/>
          <w:szCs w:val="20"/>
        </w:rPr>
        <w:t xml:space="preserve">This Note is given </w:t>
      </w:r>
      <w:r w:rsidR="00242E71" w:rsidRPr="00A4554B">
        <w:rPr>
          <w:sz w:val="20"/>
          <w:szCs w:val="20"/>
        </w:rPr>
        <w:t xml:space="preserve">this </w:t>
      </w:r>
      <w:r w:rsidR="00436B62" w:rsidRPr="00A4554B">
        <w:rPr>
          <w:sz w:val="20"/>
          <w:szCs w:val="20"/>
        </w:rPr>
        <w:t>as of the date set forth above</w:t>
      </w:r>
      <w:r w:rsidR="00242E71" w:rsidRPr="00A4554B">
        <w:rPr>
          <w:sz w:val="20"/>
          <w:szCs w:val="20"/>
        </w:rPr>
        <w:t xml:space="preserve"> </w:t>
      </w:r>
      <w:r w:rsidRPr="00A4554B">
        <w:rPr>
          <w:sz w:val="20"/>
          <w:szCs w:val="20"/>
        </w:rPr>
        <w:t xml:space="preserve">and </w:t>
      </w:r>
      <w:r w:rsidR="00EC201F">
        <w:rPr>
          <w:sz w:val="20"/>
          <w:szCs w:val="20"/>
        </w:rPr>
        <w:t xml:space="preserve">shall be secured by the Deed of Trust set forth in the terms section above, if applicable. </w:t>
      </w:r>
      <w:r w:rsidR="00083EB9" w:rsidRPr="00EC201F">
        <w:rPr>
          <w:sz w:val="20"/>
          <w:szCs w:val="20"/>
        </w:rPr>
        <w:t>The parties agree that</w:t>
      </w:r>
      <w:r w:rsidR="00270FD9" w:rsidRPr="00EC201F">
        <w:rPr>
          <w:sz w:val="20"/>
          <w:szCs w:val="20"/>
        </w:rPr>
        <w:t xml:space="preserve"> if the collateral described in said Deed of Trust is sold by the Debtor, substitute collateral may be </w:t>
      </w:r>
      <w:r w:rsidR="00436B62" w:rsidRPr="00EC201F">
        <w:rPr>
          <w:sz w:val="20"/>
          <w:szCs w:val="20"/>
        </w:rPr>
        <w:lastRenderedPageBreak/>
        <w:t>selected</w:t>
      </w:r>
      <w:r w:rsidR="00270FD9" w:rsidRPr="00EC201F">
        <w:rPr>
          <w:sz w:val="20"/>
          <w:szCs w:val="20"/>
        </w:rPr>
        <w:t xml:space="preserve"> upon </w:t>
      </w:r>
      <w:r w:rsidR="00436B62" w:rsidRPr="00EC201F">
        <w:rPr>
          <w:sz w:val="20"/>
          <w:szCs w:val="20"/>
        </w:rPr>
        <w:t xml:space="preserve">reasonable </w:t>
      </w:r>
      <w:r w:rsidR="00270FD9" w:rsidRPr="00EC201F">
        <w:rPr>
          <w:sz w:val="20"/>
          <w:szCs w:val="20"/>
        </w:rPr>
        <w:t>agreement of the parties.</w:t>
      </w:r>
    </w:p>
    <w:p w14:paraId="451E91B4" w14:textId="77777777" w:rsidR="00071E5C" w:rsidRPr="00A4554B" w:rsidRDefault="00071E5C" w:rsidP="00056CFD">
      <w:pPr>
        <w:rPr>
          <w:sz w:val="20"/>
          <w:szCs w:val="20"/>
        </w:rPr>
      </w:pPr>
      <w:r w:rsidRPr="00A4554B">
        <w:rPr>
          <w:sz w:val="20"/>
          <w:szCs w:val="20"/>
        </w:rPr>
        <w:t xml:space="preserve">IN TESTIMONY WHEREOF, </w:t>
      </w:r>
      <w:r w:rsidR="006A1106" w:rsidRPr="00A4554B">
        <w:rPr>
          <w:sz w:val="20"/>
          <w:szCs w:val="20"/>
        </w:rPr>
        <w:t>the limited liability company</w:t>
      </w:r>
      <w:r w:rsidR="00242E71" w:rsidRPr="00A4554B">
        <w:rPr>
          <w:sz w:val="20"/>
          <w:szCs w:val="20"/>
        </w:rPr>
        <w:t xml:space="preserve"> </w:t>
      </w:r>
      <w:r w:rsidRPr="00A4554B">
        <w:rPr>
          <w:sz w:val="20"/>
          <w:szCs w:val="20"/>
        </w:rPr>
        <w:t>has caused this</w:t>
      </w:r>
      <w:r w:rsidR="00242E71" w:rsidRPr="00A4554B">
        <w:rPr>
          <w:sz w:val="20"/>
          <w:szCs w:val="20"/>
        </w:rPr>
        <w:t xml:space="preserve"> </w:t>
      </w:r>
      <w:r w:rsidRPr="00A4554B">
        <w:rPr>
          <w:sz w:val="20"/>
          <w:szCs w:val="20"/>
        </w:rPr>
        <w:t xml:space="preserve">instrument to be executed in </w:t>
      </w:r>
      <w:r w:rsidR="00242E71" w:rsidRPr="00A4554B">
        <w:rPr>
          <w:sz w:val="20"/>
          <w:szCs w:val="20"/>
        </w:rPr>
        <w:t xml:space="preserve">by signature and seal </w:t>
      </w:r>
      <w:r w:rsidRPr="00A4554B">
        <w:rPr>
          <w:sz w:val="20"/>
          <w:szCs w:val="20"/>
        </w:rPr>
        <w:t>duly given, the day and</w:t>
      </w:r>
      <w:r w:rsidR="00242E71" w:rsidRPr="00A4554B">
        <w:rPr>
          <w:sz w:val="20"/>
          <w:szCs w:val="20"/>
        </w:rPr>
        <w:t xml:space="preserve"> </w:t>
      </w:r>
      <w:r w:rsidRPr="00A4554B">
        <w:rPr>
          <w:sz w:val="20"/>
          <w:szCs w:val="20"/>
        </w:rPr>
        <w:t>year first above written.</w:t>
      </w:r>
    </w:p>
    <w:p w14:paraId="40C882ED" w14:textId="7F3C6C3F" w:rsidR="004E5936" w:rsidRPr="00EC201F" w:rsidRDefault="00A03A7C" w:rsidP="00EC201F">
      <w:pPr>
        <w:ind w:left="5760"/>
        <w:rPr>
          <w:sz w:val="20"/>
          <w:szCs w:val="20"/>
        </w:rPr>
      </w:pPr>
      <w:r>
        <w:rPr>
          <w:b/>
          <w:sz w:val="20"/>
          <w:szCs w:val="20"/>
        </w:rPr>
        <w:t>SELL</w:t>
      </w:r>
      <w:r w:rsidR="006A1106" w:rsidRPr="00EC201F">
        <w:rPr>
          <w:b/>
          <w:sz w:val="20"/>
          <w:szCs w:val="20"/>
        </w:rPr>
        <w:t xml:space="preserve"> YOUR HOME, LL</w:t>
      </w:r>
      <w:r w:rsidR="00AD02A9">
        <w:rPr>
          <w:b/>
          <w:sz w:val="20"/>
          <w:szCs w:val="20"/>
        </w:rPr>
        <w:t>C</w:t>
      </w:r>
      <w:r w:rsidR="00242E71" w:rsidRPr="00EC201F">
        <w:rPr>
          <w:b/>
          <w:sz w:val="20"/>
          <w:szCs w:val="20"/>
        </w:rPr>
        <w:tab/>
      </w:r>
      <w:r w:rsidR="00242E71" w:rsidRPr="00EC201F">
        <w:rPr>
          <w:b/>
          <w:sz w:val="20"/>
          <w:szCs w:val="20"/>
        </w:rPr>
        <w:tab/>
      </w:r>
      <w:r w:rsidR="00242E71" w:rsidRPr="00EC201F">
        <w:rPr>
          <w:b/>
          <w:sz w:val="20"/>
          <w:szCs w:val="20"/>
        </w:rPr>
        <w:tab/>
      </w:r>
    </w:p>
    <w:p w14:paraId="2FAC6E6C" w14:textId="62F7D433" w:rsidR="00DC3BE7" w:rsidRDefault="00EC201F" w:rsidP="00FA7720">
      <w:pPr>
        <w:spacing w:after="0"/>
        <w:ind w:left="5760"/>
        <w:rPr>
          <w:sz w:val="20"/>
          <w:szCs w:val="20"/>
        </w:rPr>
      </w:pPr>
      <w:r w:rsidRPr="00EC201F">
        <w:rPr>
          <w:sz w:val="20"/>
          <w:szCs w:val="20"/>
          <w:u w:val="single"/>
        </w:rPr>
        <w:softHyphen/>
      </w:r>
      <w:r w:rsidRPr="00EC201F">
        <w:rPr>
          <w:sz w:val="20"/>
          <w:szCs w:val="20"/>
          <w:u w:val="single"/>
        </w:rPr>
        <w:tab/>
      </w:r>
      <w:r w:rsidRPr="00EC201F">
        <w:rPr>
          <w:sz w:val="20"/>
          <w:szCs w:val="20"/>
          <w:u w:val="single"/>
        </w:rPr>
        <w:tab/>
      </w:r>
      <w:r w:rsidRPr="00EC201F">
        <w:rPr>
          <w:sz w:val="20"/>
          <w:szCs w:val="20"/>
          <w:u w:val="single"/>
        </w:rPr>
        <w:tab/>
      </w:r>
      <w:r w:rsidRPr="00EC201F">
        <w:rPr>
          <w:sz w:val="20"/>
          <w:szCs w:val="20"/>
          <w:u w:val="single"/>
        </w:rPr>
        <w:tab/>
      </w:r>
      <w:r w:rsidRPr="00EC201F">
        <w:rPr>
          <w:sz w:val="20"/>
          <w:szCs w:val="20"/>
          <w:u w:val="single"/>
        </w:rPr>
        <w:tab/>
      </w:r>
      <w:r w:rsidRPr="00EC201F">
        <w:rPr>
          <w:sz w:val="20"/>
          <w:szCs w:val="20"/>
          <w:u w:val="single"/>
        </w:rPr>
        <w:tab/>
      </w:r>
      <w:r w:rsidRPr="00EC201F">
        <w:rPr>
          <w:sz w:val="20"/>
          <w:szCs w:val="20"/>
          <w:u w:val="single"/>
        </w:rPr>
        <w:tab/>
      </w:r>
      <w:r>
        <w:rPr>
          <w:sz w:val="20"/>
          <w:szCs w:val="20"/>
        </w:rPr>
        <w:br/>
      </w:r>
      <w:r w:rsidR="00DC3BE7">
        <w:rPr>
          <w:sz w:val="20"/>
          <w:szCs w:val="20"/>
        </w:rPr>
        <w:t>Management Services LLC, Trustee</w:t>
      </w:r>
    </w:p>
    <w:p w14:paraId="7402C236" w14:textId="77777777" w:rsidR="00FA7720" w:rsidRPr="00085FD1" w:rsidRDefault="00FA7720" w:rsidP="00FA7720">
      <w:pPr>
        <w:spacing w:after="0"/>
        <w:ind w:left="5760"/>
        <w:rPr>
          <w:sz w:val="20"/>
          <w:szCs w:val="20"/>
        </w:rPr>
      </w:pPr>
      <w:r>
        <w:rPr>
          <w:sz w:val="20"/>
          <w:szCs w:val="20"/>
          <w:u w:val="single"/>
        </w:rPr>
        <w:t>Jessica Santacruz, Manager</w:t>
      </w:r>
    </w:p>
    <w:sectPr w:rsidR="00FA7720" w:rsidRPr="00085FD1" w:rsidSect="00B27108">
      <w:pgSz w:w="12240" w:h="15840" w:code="1"/>
      <w:pgMar w:top="720" w:right="720" w:bottom="720" w:left="720" w:header="360" w:footer="36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5048" w14:textId="77777777" w:rsidR="00026E81" w:rsidRDefault="00026E81" w:rsidP="00056CFD">
      <w:r>
        <w:separator/>
      </w:r>
    </w:p>
  </w:endnote>
  <w:endnote w:type="continuationSeparator" w:id="0">
    <w:p w14:paraId="5F619A2C" w14:textId="77777777" w:rsidR="00026E81" w:rsidRDefault="00026E81" w:rsidP="00056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Humnst BT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9A0A" w14:textId="77777777" w:rsidR="00026E81" w:rsidRDefault="00026E81" w:rsidP="00056CFD">
      <w:r>
        <w:separator/>
      </w:r>
    </w:p>
  </w:footnote>
  <w:footnote w:type="continuationSeparator" w:id="0">
    <w:p w14:paraId="15B877F3" w14:textId="77777777" w:rsidR="00026E81" w:rsidRDefault="00026E81" w:rsidP="00056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yNDM3tTSyNDAyNDJS0lEKTi0uzszPAykwrgUAFKGsASwAAAA="/>
  </w:docVars>
  <w:rsids>
    <w:rsidRoot w:val="000B3F23"/>
    <w:rsid w:val="00001EC6"/>
    <w:rsid w:val="000062C9"/>
    <w:rsid w:val="00026E81"/>
    <w:rsid w:val="000317AD"/>
    <w:rsid w:val="00056CFD"/>
    <w:rsid w:val="00060789"/>
    <w:rsid w:val="00071E5C"/>
    <w:rsid w:val="00083B23"/>
    <w:rsid w:val="00083EB9"/>
    <w:rsid w:val="00085FD1"/>
    <w:rsid w:val="000B3F23"/>
    <w:rsid w:val="000C19AE"/>
    <w:rsid w:val="000D113B"/>
    <w:rsid w:val="000E4710"/>
    <w:rsid w:val="00112FA6"/>
    <w:rsid w:val="00116598"/>
    <w:rsid w:val="00122641"/>
    <w:rsid w:val="001503C6"/>
    <w:rsid w:val="00172402"/>
    <w:rsid w:val="00174E82"/>
    <w:rsid w:val="00180140"/>
    <w:rsid w:val="00184990"/>
    <w:rsid w:val="00195E54"/>
    <w:rsid w:val="001B523C"/>
    <w:rsid w:val="001C3F2D"/>
    <w:rsid w:val="001D3C3E"/>
    <w:rsid w:val="001D526F"/>
    <w:rsid w:val="001E2E3F"/>
    <w:rsid w:val="001E524C"/>
    <w:rsid w:val="001F5BB1"/>
    <w:rsid w:val="001F78DD"/>
    <w:rsid w:val="00204E3C"/>
    <w:rsid w:val="002067A6"/>
    <w:rsid w:val="002160D0"/>
    <w:rsid w:val="00225565"/>
    <w:rsid w:val="002355AE"/>
    <w:rsid w:val="00242E71"/>
    <w:rsid w:val="0024782E"/>
    <w:rsid w:val="002532A9"/>
    <w:rsid w:val="00253CC2"/>
    <w:rsid w:val="00260F65"/>
    <w:rsid w:val="00270FD9"/>
    <w:rsid w:val="00276FC9"/>
    <w:rsid w:val="002A0131"/>
    <w:rsid w:val="002E4D3D"/>
    <w:rsid w:val="002E4EC8"/>
    <w:rsid w:val="002E5FEC"/>
    <w:rsid w:val="002E6AA7"/>
    <w:rsid w:val="003070CD"/>
    <w:rsid w:val="00307EA4"/>
    <w:rsid w:val="00312CA4"/>
    <w:rsid w:val="003220A3"/>
    <w:rsid w:val="00332232"/>
    <w:rsid w:val="00345000"/>
    <w:rsid w:val="00345789"/>
    <w:rsid w:val="0035382B"/>
    <w:rsid w:val="00353944"/>
    <w:rsid w:val="00363DA8"/>
    <w:rsid w:val="00380A0E"/>
    <w:rsid w:val="0038101F"/>
    <w:rsid w:val="00381A47"/>
    <w:rsid w:val="0038732D"/>
    <w:rsid w:val="003B45FB"/>
    <w:rsid w:val="003C142A"/>
    <w:rsid w:val="003C4E23"/>
    <w:rsid w:val="003D336F"/>
    <w:rsid w:val="003E156D"/>
    <w:rsid w:val="003E3B6D"/>
    <w:rsid w:val="003E74ED"/>
    <w:rsid w:val="00401F84"/>
    <w:rsid w:val="0042700F"/>
    <w:rsid w:val="0043173F"/>
    <w:rsid w:val="00433E33"/>
    <w:rsid w:val="00436B62"/>
    <w:rsid w:val="004677CC"/>
    <w:rsid w:val="004717AB"/>
    <w:rsid w:val="004745E0"/>
    <w:rsid w:val="004D610E"/>
    <w:rsid w:val="004E5936"/>
    <w:rsid w:val="004F3DD6"/>
    <w:rsid w:val="004F63E1"/>
    <w:rsid w:val="005023DF"/>
    <w:rsid w:val="00504AC6"/>
    <w:rsid w:val="0052453D"/>
    <w:rsid w:val="005276DE"/>
    <w:rsid w:val="00533F29"/>
    <w:rsid w:val="005548A5"/>
    <w:rsid w:val="00567473"/>
    <w:rsid w:val="00573AFF"/>
    <w:rsid w:val="005833A6"/>
    <w:rsid w:val="005D29D9"/>
    <w:rsid w:val="005D7937"/>
    <w:rsid w:val="005E1EC0"/>
    <w:rsid w:val="005E778C"/>
    <w:rsid w:val="005F4C14"/>
    <w:rsid w:val="00655875"/>
    <w:rsid w:val="006607D7"/>
    <w:rsid w:val="00674F07"/>
    <w:rsid w:val="00676AF9"/>
    <w:rsid w:val="0068450E"/>
    <w:rsid w:val="00695342"/>
    <w:rsid w:val="00695578"/>
    <w:rsid w:val="00695CF7"/>
    <w:rsid w:val="006A1106"/>
    <w:rsid w:val="006C10E8"/>
    <w:rsid w:val="006C246D"/>
    <w:rsid w:val="006C2D16"/>
    <w:rsid w:val="006D4A51"/>
    <w:rsid w:val="007017CC"/>
    <w:rsid w:val="0070796F"/>
    <w:rsid w:val="007116E3"/>
    <w:rsid w:val="00755B0A"/>
    <w:rsid w:val="007637CD"/>
    <w:rsid w:val="00783AD8"/>
    <w:rsid w:val="007A5011"/>
    <w:rsid w:val="007D1F7E"/>
    <w:rsid w:val="00806F5A"/>
    <w:rsid w:val="00817AE9"/>
    <w:rsid w:val="00817F2F"/>
    <w:rsid w:val="008210BD"/>
    <w:rsid w:val="008217E9"/>
    <w:rsid w:val="00827E20"/>
    <w:rsid w:val="00834E4C"/>
    <w:rsid w:val="008426FC"/>
    <w:rsid w:val="00874E73"/>
    <w:rsid w:val="00877637"/>
    <w:rsid w:val="0089176A"/>
    <w:rsid w:val="008A6194"/>
    <w:rsid w:val="008C0325"/>
    <w:rsid w:val="008C24C9"/>
    <w:rsid w:val="008D1552"/>
    <w:rsid w:val="008F32DC"/>
    <w:rsid w:val="008F64B4"/>
    <w:rsid w:val="00903368"/>
    <w:rsid w:val="00907013"/>
    <w:rsid w:val="00912FC2"/>
    <w:rsid w:val="00922CE8"/>
    <w:rsid w:val="00956F26"/>
    <w:rsid w:val="00962A7A"/>
    <w:rsid w:val="009956EF"/>
    <w:rsid w:val="0099641D"/>
    <w:rsid w:val="009B3AC1"/>
    <w:rsid w:val="009E05AE"/>
    <w:rsid w:val="009E4D64"/>
    <w:rsid w:val="00A03A7C"/>
    <w:rsid w:val="00A04CDE"/>
    <w:rsid w:val="00A0703C"/>
    <w:rsid w:val="00A31EEE"/>
    <w:rsid w:val="00A4554B"/>
    <w:rsid w:val="00A50343"/>
    <w:rsid w:val="00A5142F"/>
    <w:rsid w:val="00A53CF1"/>
    <w:rsid w:val="00A57917"/>
    <w:rsid w:val="00A64028"/>
    <w:rsid w:val="00A64CE5"/>
    <w:rsid w:val="00A80A58"/>
    <w:rsid w:val="00A85955"/>
    <w:rsid w:val="00A87A1F"/>
    <w:rsid w:val="00A9775B"/>
    <w:rsid w:val="00AA038D"/>
    <w:rsid w:val="00AA1385"/>
    <w:rsid w:val="00AD02A9"/>
    <w:rsid w:val="00AD4B5D"/>
    <w:rsid w:val="00AE297C"/>
    <w:rsid w:val="00AE38B3"/>
    <w:rsid w:val="00AE4DAD"/>
    <w:rsid w:val="00AF4288"/>
    <w:rsid w:val="00AF429D"/>
    <w:rsid w:val="00B02EE7"/>
    <w:rsid w:val="00B17BA0"/>
    <w:rsid w:val="00B27108"/>
    <w:rsid w:val="00B508FA"/>
    <w:rsid w:val="00B5666C"/>
    <w:rsid w:val="00B66C82"/>
    <w:rsid w:val="00B92527"/>
    <w:rsid w:val="00B93975"/>
    <w:rsid w:val="00BB0345"/>
    <w:rsid w:val="00BB512B"/>
    <w:rsid w:val="00BE11F8"/>
    <w:rsid w:val="00BF3AEF"/>
    <w:rsid w:val="00C12221"/>
    <w:rsid w:val="00C3285D"/>
    <w:rsid w:val="00C4712C"/>
    <w:rsid w:val="00C611B3"/>
    <w:rsid w:val="00C6226E"/>
    <w:rsid w:val="00C70474"/>
    <w:rsid w:val="00C90D3A"/>
    <w:rsid w:val="00C963F4"/>
    <w:rsid w:val="00C97F4E"/>
    <w:rsid w:val="00CA2169"/>
    <w:rsid w:val="00CB4CFD"/>
    <w:rsid w:val="00CE1493"/>
    <w:rsid w:val="00CE22D7"/>
    <w:rsid w:val="00CF0716"/>
    <w:rsid w:val="00CF4709"/>
    <w:rsid w:val="00D50129"/>
    <w:rsid w:val="00D82089"/>
    <w:rsid w:val="00D87A57"/>
    <w:rsid w:val="00D90907"/>
    <w:rsid w:val="00DA2556"/>
    <w:rsid w:val="00DA2B98"/>
    <w:rsid w:val="00DA4269"/>
    <w:rsid w:val="00DA7894"/>
    <w:rsid w:val="00DA7E17"/>
    <w:rsid w:val="00DC3BE7"/>
    <w:rsid w:val="00DE4E62"/>
    <w:rsid w:val="00DF10A3"/>
    <w:rsid w:val="00E14652"/>
    <w:rsid w:val="00E2635B"/>
    <w:rsid w:val="00E86877"/>
    <w:rsid w:val="00EA2A89"/>
    <w:rsid w:val="00EC201F"/>
    <w:rsid w:val="00EF6826"/>
    <w:rsid w:val="00F117E3"/>
    <w:rsid w:val="00F47AB3"/>
    <w:rsid w:val="00F61004"/>
    <w:rsid w:val="00F9136C"/>
    <w:rsid w:val="00F97FA9"/>
    <w:rsid w:val="00FA1EDE"/>
    <w:rsid w:val="00FA7720"/>
    <w:rsid w:val="00FA7851"/>
    <w:rsid w:val="00FB20E9"/>
    <w:rsid w:val="00FC6798"/>
    <w:rsid w:val="00FD0897"/>
    <w:rsid w:val="00FD2173"/>
    <w:rsid w:val="00FD7CC8"/>
    <w:rsid w:val="00FE7C7E"/>
    <w:rsid w:val="00FF0FC7"/>
    <w:rsid w:val="00FF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E38CE"/>
  <w15:chartTrackingRefBased/>
  <w15:docId w15:val="{ADAD0194-7D2B-4BE9-BE2A-32B33C57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6CFD"/>
    <w:pPr>
      <w:widowControl w:val="0"/>
      <w:autoSpaceDE w:val="0"/>
      <w:autoSpaceDN w:val="0"/>
      <w:adjustRightInd w:val="0"/>
      <w:spacing w:after="200" w:line="276" w:lineRule="auto"/>
      <w:jc w:val="both"/>
    </w:pPr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071E5C"/>
    <w:pPr>
      <w:keepNext/>
      <w:spacing w:before="2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071E5C"/>
    <w:pPr>
      <w:keepNext/>
      <w:tabs>
        <w:tab w:val="right" w:leader="underscore" w:pos="2880"/>
      </w:tabs>
      <w:spacing w:before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71E5C"/>
    <w:pPr>
      <w:ind w:right="8378"/>
    </w:pPr>
    <w:rPr>
      <w:sz w:val="16"/>
      <w:szCs w:val="16"/>
    </w:rPr>
  </w:style>
  <w:style w:type="paragraph" w:styleId="Header">
    <w:name w:val="header"/>
    <w:basedOn w:val="Normal"/>
    <w:rsid w:val="00071E5C"/>
    <w:pPr>
      <w:tabs>
        <w:tab w:val="center" w:pos="4320"/>
        <w:tab w:val="right" w:pos="8640"/>
      </w:tabs>
    </w:pPr>
  </w:style>
  <w:style w:type="character" w:styleId="Strong">
    <w:name w:val="Strong"/>
    <w:qFormat/>
    <w:rsid w:val="00071E5C"/>
    <w:rPr>
      <w:b/>
      <w:bCs/>
    </w:rPr>
  </w:style>
  <w:style w:type="paragraph" w:styleId="Footer">
    <w:name w:val="footer"/>
    <w:basedOn w:val="Normal"/>
    <w:link w:val="FooterChar"/>
    <w:uiPriority w:val="99"/>
    <w:rsid w:val="00071E5C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80A0E"/>
    <w:rPr>
      <w:rFonts w:ascii="ZapfHumnst BT" w:hAnsi="ZapfHumnst BT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2160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160D0"/>
    <w:rPr>
      <w:rFonts w:ascii="Tahoma" w:hAnsi="Tahoma" w:cs="Tahoma"/>
      <w:color w:val="000000"/>
      <w:sz w:val="16"/>
      <w:szCs w:val="16"/>
    </w:rPr>
  </w:style>
  <w:style w:type="table" w:styleId="TableGrid">
    <w:name w:val="Table Grid"/>
    <w:basedOn w:val="TableNormal"/>
    <w:rsid w:val="00056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070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endaStJuste\Capital%20City%20Law\CCL%20Company%20Portal%20-%20Documents\Company\Clients\S\Sell%20Your%20Home,%20LLC\Sell%20Your%20H%20-%20Corporate%20Counsel\Standard%20Docs\UNREDACTED%20Promissory%20Note%202022100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19" ma:contentTypeDescription="Create a new document." ma:contentTypeScope="" ma:versionID="f34248c6feb9a409659c998a1ec1dffc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93a0d318a9c03bd3e7af6d02869aaaab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9fedca-001d-4cc9-b244-d9c3be5a27d3">
      <Terms xmlns="http://schemas.microsoft.com/office/infopath/2007/PartnerControls"/>
    </lcf76f155ced4ddcb4097134ff3c332f>
    <TaxCatchAll xmlns="42cc25d9-27fe-4f07-accb-ded05ec47eee" xsi:nil="true"/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6A99D7E2-F0A3-4F2D-BD1F-689CD75919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A72E43-E03B-4623-A87E-7D2A75BCB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fedca-001d-4cc9-b244-d9c3be5a27d3"/>
    <ds:schemaRef ds:uri="42cc25d9-27fe-4f07-accb-ded05ec47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2CB2D4-3314-43ED-8A94-8C5511FF32FC}">
  <ds:schemaRefs>
    <ds:schemaRef ds:uri="http://schemas.microsoft.com/office/2006/metadata/properties"/>
    <ds:schemaRef ds:uri="http://schemas.microsoft.com/office/infopath/2007/PartnerControls"/>
    <ds:schemaRef ds:uri="ab9fedca-001d-4cc9-b244-d9c3be5a27d3"/>
    <ds:schemaRef ds:uri="42cc25d9-27fe-4f07-accb-ded05ec47e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UNREDACTED Promissory Note 20221006.dotx</Template>
  <TotalTime>77</TotalTime>
  <Pages>2</Pages>
  <Words>659</Words>
  <Characters>3761</Characters>
  <Application>Microsoft Office Word</Application>
  <DocSecurity>0</DocSecurity>
  <PresentationFormat>11|.DOC</PresentationFormat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Promissory Note.doc</vt:lpstr>
    </vt:vector>
  </TitlesOfParts>
  <Company>NCBA</Company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Promissory Note.doc</dc:title>
  <dc:subject>Promissory Note.doc</dc:subject>
  <dc:creator>Brenda St. Juste;Kyle A. Smalling</dc:creator>
  <cp:keywords/>
  <cp:lastModifiedBy>Wes Will Buy Your Home</cp:lastModifiedBy>
  <cp:revision>66</cp:revision>
  <cp:lastPrinted>2015-08-10T12:05:00Z</cp:lastPrinted>
  <dcterms:created xsi:type="dcterms:W3CDTF">2023-08-11T13:21:00Z</dcterms:created>
  <dcterms:modified xsi:type="dcterms:W3CDTF">2025-02-19T19:00:00Z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