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5" w:type="dxa"/>
          <w:bottom w:w="115" w:type="dxa"/>
        </w:tblCellMar>
        <w:tblLook w:val="04A0" w:firstRow="1" w:lastRow="0" w:firstColumn="1" w:lastColumn="0" w:noHBand="0" w:noVBand="1"/>
      </w:tblPr>
      <w:tblGrid>
        <w:gridCol w:w="4590"/>
        <w:gridCol w:w="6210"/>
      </w:tblGrid>
      <w:tr w:rsidR="00056CFD" w:rsidRPr="00A4554B" w14:paraId="22EBCE18" w14:textId="77777777" w:rsidTr="00A50343">
        <w:tc>
          <w:tcPr>
            <w:tcW w:w="4590" w:type="dxa"/>
            <w:tcBorders>
              <w:right w:val="single" w:sz="4" w:space="0" w:color="auto"/>
            </w:tcBorders>
          </w:tcPr>
          <w:p w14:paraId="3DEB5183" w14:textId="77777777" w:rsidR="00056CFD" w:rsidRPr="00A4554B" w:rsidRDefault="00056CFD" w:rsidP="00C70474">
            <w:pPr>
              <w:spacing w:after="0"/>
              <w:rPr>
                <w:sz w:val="16"/>
                <w:szCs w:val="16"/>
                <w:u w:val="single"/>
              </w:rPr>
            </w:pPr>
            <w:r w:rsidRPr="00A4554B">
              <w:rPr>
                <w:sz w:val="16"/>
                <w:szCs w:val="16"/>
              </w:rPr>
              <w:t>SATISFACTION: The debt evidenced by this Note has been satisfied in full this</w:t>
            </w:r>
            <w:r w:rsidR="00B27108">
              <w:rPr>
                <w:sz w:val="16"/>
                <w:szCs w:val="16"/>
              </w:rPr>
              <w:t xml:space="preserve"> ___</w:t>
            </w:r>
            <w:r w:rsidRPr="00A4554B">
              <w:rPr>
                <w:sz w:val="16"/>
                <w:szCs w:val="16"/>
              </w:rPr>
              <w:t xml:space="preserve"> day of </w:t>
            </w:r>
            <w:r w:rsidR="00B27108">
              <w:rPr>
                <w:sz w:val="16"/>
                <w:szCs w:val="16"/>
                <w:u w:val="single"/>
              </w:rPr>
              <w:t>__________</w:t>
            </w:r>
            <w:r w:rsidR="00EC201F">
              <w:rPr>
                <w:sz w:val="16"/>
                <w:szCs w:val="16"/>
                <w:u w:val="single"/>
              </w:rPr>
              <w:t>__</w:t>
            </w:r>
            <w:r w:rsidR="00B27108">
              <w:rPr>
                <w:sz w:val="16"/>
                <w:szCs w:val="16"/>
                <w:u w:val="single"/>
              </w:rPr>
              <w:t>__</w:t>
            </w:r>
            <w:proofErr w:type="gramStart"/>
            <w:r w:rsidR="00B27108">
              <w:rPr>
                <w:sz w:val="16"/>
                <w:szCs w:val="16"/>
                <w:u w:val="single"/>
              </w:rPr>
              <w:t xml:space="preserve">_ </w:t>
            </w:r>
            <w:r w:rsidR="00B27108">
              <w:rPr>
                <w:sz w:val="16"/>
                <w:szCs w:val="16"/>
              </w:rPr>
              <w:t>,</w:t>
            </w:r>
            <w:proofErr w:type="gramEnd"/>
            <w:r w:rsidR="00B27108">
              <w:rPr>
                <w:sz w:val="16"/>
                <w:szCs w:val="16"/>
              </w:rPr>
              <w:t xml:space="preserve"> 20_____</w:t>
            </w:r>
            <w:r w:rsidRPr="00A4554B">
              <w:rPr>
                <w:sz w:val="16"/>
                <w:szCs w:val="16"/>
              </w:rPr>
              <w:t>.</w:t>
            </w:r>
            <w:r w:rsidRPr="00A4554B">
              <w:rPr>
                <w:sz w:val="16"/>
                <w:szCs w:val="16"/>
              </w:rPr>
              <w:br/>
            </w:r>
          </w:p>
          <w:p w14:paraId="07A2D8C6" w14:textId="77777777" w:rsidR="00056CFD" w:rsidRPr="00EC201F" w:rsidRDefault="00056CFD" w:rsidP="00C70474">
            <w:pPr>
              <w:spacing w:after="0"/>
            </w:pPr>
            <w:r w:rsidRPr="00A4554B">
              <w:rPr>
                <w:sz w:val="16"/>
                <w:szCs w:val="16"/>
              </w:rPr>
              <w:t xml:space="preserve">Signed: </w:t>
            </w:r>
            <w:r w:rsidR="00A50343" w:rsidRPr="00A50343">
              <w:rPr>
                <w:color w:val="auto"/>
                <w:sz w:val="16"/>
                <w:szCs w:val="16"/>
              </w:rPr>
              <w:t>________________________________________________</w:t>
            </w:r>
          </w:p>
        </w:tc>
        <w:tc>
          <w:tcPr>
            <w:tcW w:w="6210" w:type="dxa"/>
            <w:tcBorders>
              <w:top w:val="nil"/>
              <w:left w:val="single" w:sz="4" w:space="0" w:color="auto"/>
              <w:bottom w:val="nil"/>
              <w:right w:val="nil"/>
            </w:tcBorders>
            <w:vAlign w:val="center"/>
          </w:tcPr>
          <w:p w14:paraId="0D62D0AA" w14:textId="77777777" w:rsidR="00056CFD" w:rsidRPr="00A4554B" w:rsidRDefault="00056CFD" w:rsidP="00C70474">
            <w:pPr>
              <w:spacing w:after="0"/>
              <w:jc w:val="center"/>
              <w:rPr>
                <w:b/>
              </w:rPr>
            </w:pPr>
            <w:r w:rsidRPr="00A4554B">
              <w:rPr>
                <w:b/>
              </w:rPr>
              <w:t>PROMISSORY NOTE</w:t>
            </w:r>
          </w:p>
        </w:tc>
      </w:tr>
    </w:tbl>
    <w:p w14:paraId="4B4E3B5F" w14:textId="77777777" w:rsidR="00EC201F" w:rsidRDefault="00EC201F" w:rsidP="00056CFD">
      <w:pPr>
        <w:spacing w:after="0"/>
        <w:rPr>
          <w:sz w:val="20"/>
          <w:szCs w:val="20"/>
        </w:rPr>
      </w:pPr>
    </w:p>
    <w:tbl>
      <w:tblPr>
        <w:tblStyle w:val="TableGrid"/>
        <w:tblW w:w="1098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590"/>
      </w:tblGrid>
      <w:tr w:rsidR="00EC201F" w14:paraId="6C0225DB" w14:textId="77777777" w:rsidTr="00EC201F">
        <w:tc>
          <w:tcPr>
            <w:tcW w:w="5395" w:type="dxa"/>
          </w:tcPr>
          <w:p>
            <w:pPr>
              <w:jc w:val="left"/>
            </w:pPr>
            <w:r>
              <w:rPr>
                <w:u w:val="none"/>
              </w:rPr>
              <w:t xml:space="preserve">STATE OF:     </w:t>
            </w:r>
            <w:r>
              <w:rPr>
                <w:b/>
                <w:u w:val="single"/>
              </w:rPr>
              <w:t>NORTH CAROLINA</w:t>
            </w:r>
          </w:p>
          <w:p>
            <w:pPr>
              <w:jc w:val="left"/>
            </w:pPr>
            <w:r>
              <w:rPr>
                <w:u w:val="none"/>
              </w:rPr>
              <w:t xml:space="preserve">COUNTY OF: </w:t>
            </w:r>
            <w:r>
              <w:rPr>
                <w:b/>
                <w:u w:val="single"/>
              </w:rPr>
              <w:t>WAKE</w:t>
            </w:r>
          </w:p>
        </w:tc>
        <w:tc>
          <w:tcPr>
            <w:tcW w:w="5590" w:type="dxa"/>
          </w:tcPr>
          <w:p>
            <w:pPr>
              <w:jc w:val="right"/>
            </w:pPr>
            <w:r>
              <w:rPr>
                <w:u w:val="none"/>
              </w:rPr>
              <w:t xml:space="preserve">Date of Note: </w:t>
            </w:r>
            <w:r>
              <w:rPr>
                <w:b/>
                <w:u w:val="single"/>
              </w:rPr>
              <w:t>7/1/2026</w:t>
            </w:r>
          </w:p>
          <w:p>
            <w:pPr>
              <w:jc w:val="right"/>
            </w:pPr>
            <w:r>
              <w:rPr>
                <w:u w:val="none"/>
              </w:rPr>
              <w:t xml:space="preserve">Amount: </w:t>
            </w:r>
            <w:r>
              <w:rPr>
                <w:b/>
                <w:u w:val="single"/>
              </w:rPr>
              <w:t>$325,710.00</w:t>
            </w:r>
          </w:p>
        </w:tc>
      </w:tr>
    </w:tbl>
    <w:p w14:paraId="29733307" w14:textId="77777777" w:rsidR="00EC201F" w:rsidRDefault="00EC201F" w:rsidP="00056CFD">
      <w:pPr>
        <w:spacing w:after="0"/>
        <w:rPr>
          <w:sz w:val="20"/>
          <w:szCs w:val="20"/>
        </w:rPr>
      </w:pPr>
    </w:p>
    <w:p w14:paraId="43795FBF" w14:textId="77777777" w:rsidR="003C142A" w:rsidRDefault="00071E5C" w:rsidP="00056CFD">
      <w:pPr>
        <w:rPr>
          <w:sz w:val="20"/>
          <w:szCs w:val="20"/>
        </w:rPr>
      </w:pPr>
      <w:r w:rsidRPr="00A4554B">
        <w:rPr>
          <w:sz w:val="20"/>
          <w:szCs w:val="20"/>
        </w:rPr>
        <w:t>FOR VALUE RECEIVED the undersigned Maker promises to pay the below-defined Holder the principal sum set forth below, with interest from the date of this Note on the unpaid balance until paid or until default, in lawful money of the United States of America at the Holder Address set forth below, or at such place as the Holder may designate in writing, according to the following terms:</w:t>
      </w:r>
    </w:p>
    <w:tbl>
      <w:tblPr>
        <w:tblStyle w:val="TableGrid"/>
        <w:tblW w:w="0" w:type="auto"/>
        <w:tblInd w:w="360" w:type="dxa"/>
        <w:tblBorders>
          <w:left w:val="none" w:sz="0" w:space="0" w:color="auto"/>
          <w:right w:val="none" w:sz="0" w:space="0" w:color="auto"/>
          <w:insideV w:val="none" w:sz="0" w:space="0" w:color="auto"/>
        </w:tblBorders>
        <w:tblLook w:val="04A0" w:firstRow="1" w:lastRow="0" w:firstColumn="1" w:lastColumn="0" w:noHBand="0" w:noVBand="1"/>
      </w:tblPr>
      <w:tblGrid>
        <w:gridCol w:w="1795"/>
        <w:gridCol w:w="8635"/>
      </w:tblGrid>
      <w:tr w:rsidR="00174E82" w14:paraId="6C85E99C" w14:textId="77777777" w:rsidTr="00174E82">
        <w:tc>
          <w:tcPr>
            <w:tcW w:w="1795" w:type="dxa"/>
          </w:tcPr>
          <w:p w14:paraId="225AF1D0" w14:textId="77777777" w:rsidR="00174E82" w:rsidRDefault="00174E82" w:rsidP="00174E82">
            <w:pPr>
              <w:tabs>
                <w:tab w:val="left" w:pos="10440"/>
              </w:tabs>
              <w:spacing w:after="0"/>
              <w:jc w:val="left"/>
              <w:rPr>
                <w:sz w:val="20"/>
                <w:szCs w:val="20"/>
                <w:u w:val="single"/>
              </w:rPr>
            </w:pPr>
            <w:r>
              <w:rPr>
                <w:b/>
                <w:bCs/>
                <w:sz w:val="20"/>
                <w:szCs w:val="20"/>
              </w:rPr>
              <w:t>Holder</w:t>
            </w:r>
            <w:r w:rsidRPr="003C142A">
              <w:rPr>
                <w:b/>
                <w:bCs/>
                <w:sz w:val="20"/>
                <w:szCs w:val="20"/>
              </w:rPr>
              <w:t>:</w:t>
            </w:r>
          </w:p>
        </w:tc>
        <w:tc>
          <w:tcPr>
            <w:tcW w:w="8635" w:type="dxa"/>
          </w:tcPr>
          <w:p w14:paraId="15FB80B9" w14:textId="77777777" w:rsidR="00B40EC0" w:rsidRDefault="00000000">
            <w:r>
              <w:t>320 Rose Pl Real Estate Trust dated March, 5 2025, by and through Investment Services LLC, Trustee</w:t>
            </w:r>
          </w:p>
        </w:tc>
      </w:tr>
      <w:tr w:rsidR="00174E82" w14:paraId="56BA9A93" w14:textId="77777777" w:rsidTr="00174E82">
        <w:tc>
          <w:tcPr>
            <w:tcW w:w="1795" w:type="dxa"/>
          </w:tcPr>
          <w:p w14:paraId="685FEC8C" w14:textId="77777777" w:rsidR="00174E82" w:rsidRDefault="00174E82" w:rsidP="00174E82">
            <w:pPr>
              <w:tabs>
                <w:tab w:val="left" w:pos="10440"/>
              </w:tabs>
              <w:spacing w:after="0"/>
              <w:jc w:val="left"/>
              <w:rPr>
                <w:b/>
                <w:bCs/>
                <w:sz w:val="20"/>
                <w:szCs w:val="20"/>
              </w:rPr>
            </w:pPr>
            <w:r>
              <w:rPr>
                <w:b/>
                <w:bCs/>
                <w:sz w:val="20"/>
                <w:szCs w:val="20"/>
              </w:rPr>
              <w:t xml:space="preserve">Holder </w:t>
            </w:r>
            <w:r w:rsidRPr="003C142A">
              <w:rPr>
                <w:b/>
                <w:bCs/>
                <w:sz w:val="20"/>
                <w:szCs w:val="20"/>
              </w:rPr>
              <w:t>Address:</w:t>
            </w:r>
          </w:p>
        </w:tc>
        <w:tc>
          <w:tcPr>
            <w:tcW w:w="8635" w:type="dxa"/>
          </w:tcPr>
          <w:p w14:paraId="43029FD6" w14:textId="77777777" w:rsidR="00B40EC0" w:rsidRDefault="00000000">
            <w:r>
              <w:t>1309 Coffeen Avenue, STE 1200, Sheridan, Wyoming 82801</w:t>
            </w:r>
          </w:p>
        </w:tc>
      </w:tr>
      <w:tr w:rsidR="00174E82" w14:paraId="506E665F" w14:textId="77777777" w:rsidTr="00174E82">
        <w:tc>
          <w:tcPr>
            <w:tcW w:w="1795" w:type="dxa"/>
          </w:tcPr>
          <w:p w14:paraId="4FC8DE55" w14:textId="77777777" w:rsidR="00174E82" w:rsidRDefault="00174E82" w:rsidP="00174E82">
            <w:pPr>
              <w:tabs>
                <w:tab w:val="left" w:pos="10440"/>
              </w:tabs>
              <w:spacing w:after="0"/>
              <w:jc w:val="left"/>
              <w:rPr>
                <w:b/>
                <w:bCs/>
                <w:sz w:val="20"/>
                <w:szCs w:val="20"/>
              </w:rPr>
            </w:pPr>
            <w:r w:rsidRPr="003C142A">
              <w:rPr>
                <w:b/>
                <w:bCs/>
                <w:sz w:val="20"/>
                <w:szCs w:val="20"/>
              </w:rPr>
              <w:t>Principal Sum:</w:t>
            </w:r>
          </w:p>
        </w:tc>
        <w:tc>
          <w:tcPr>
            <w:tcW w:w="8635" w:type="dxa"/>
          </w:tcPr>
          <w:p w14:paraId="6806300E" w14:textId="77777777" w:rsidR="00B40EC0" w:rsidRDefault="00000000">
            <w:r>
              <w:t>Three Hundred Twenty-Five Thousand Seven Hundred Ten and 00/100 Dollars ($325,710.00)</w:t>
            </w:r>
          </w:p>
        </w:tc>
      </w:tr>
    </w:tbl>
    <w:p w14:paraId="365A29D2" w14:textId="77777777" w:rsidR="00C97F4E" w:rsidRDefault="00C97F4E" w:rsidP="009B3AC1">
      <w:pPr>
        <w:spacing w:after="0"/>
        <w:ind w:left="360" w:right="360"/>
        <w:rPr>
          <w:sz w:val="20"/>
          <w:szCs w:val="20"/>
        </w:rPr>
      </w:pPr>
    </w:p>
    <w:p w14:paraId="3C0338ED" w14:textId="77777777" w:rsidR="00C97F4E" w:rsidRDefault="00C97F4E" w:rsidP="00D87A57">
      <w:pPr>
        <w:spacing w:after="0"/>
        <w:ind w:right="360"/>
        <w:rPr>
          <w:sz w:val="20"/>
          <w:szCs w:val="20"/>
        </w:rPr>
      </w:pPr>
      <w:r>
        <w:rPr>
          <w:sz w:val="20"/>
          <w:szCs w:val="20"/>
        </w:rPr>
        <w:t>Terms:</w:t>
      </w:r>
    </w:p>
    <w:p w14:paraId="62ABBB8E" w14:textId="77777777" w:rsidR="009B3AC1" w:rsidRPr="004E6E77" w:rsidRDefault="00695578" w:rsidP="009B3AC1">
      <w:pPr>
        <w:spacing w:after="0"/>
        <w:ind w:left="360" w:right="360"/>
        <w:rPr>
          <w:sz w:val="20"/>
          <w:szCs w:val="20"/>
        </w:rPr>
      </w:pPr>
      <w:r w:rsidRPr="004E6E77">
        <w:rPr>
          <w:b/>
          <w:bCs/>
          <w:sz w:val="20"/>
          <w:szCs w:val="20"/>
          <w:u w:val="single"/>
        </w:rPr>
        <w:t>8.500% APR with a Security Interest being the Contract for Deed and related security documents for 320 Rose Pl, Wendell, NC 27591. Payments begin 7/1/2026 and continue through 6/1/2056. Monthly principal and interest payment is $2,504.43.</w:t>
      </w:r>
    </w:p>
    <w:p w14:paraId="71472028" w14:textId="77777777" w:rsidR="00F47AB3" w:rsidRPr="004E6E77" w:rsidRDefault="00F47AB3" w:rsidP="00056CFD">
      <w:pPr>
        <w:rPr>
          <w:sz w:val="20"/>
          <w:szCs w:val="20"/>
        </w:rPr>
      </w:pPr>
    </w:p>
    <w:p w14:paraId="50A99C1C" w14:textId="77777777" w:rsidR="00922CE8" w:rsidRDefault="00922CE8" w:rsidP="00922CE8">
      <w:pPr>
        <w:rPr>
          <w:sz w:val="20"/>
          <w:szCs w:val="20"/>
        </w:rPr>
      </w:pPr>
      <w:r w:rsidRPr="004E6E77">
        <w:rPr>
          <w:sz w:val="20"/>
          <w:szCs w:val="20"/>
        </w:rPr>
        <w:t>This debt instrument is made in connection with the Contract for Deed for the property located at 320 Rose Pl, Wendell, NC 27591. The Holder of this Note is the Seller under the Contract for Deed, acting by and through the Trustee identified above.</w:t>
      </w:r>
    </w:p>
    <w:p w14:paraId="15D6C87F" w14:textId="77777777" w:rsidR="0038732D" w:rsidRDefault="00071E5C" w:rsidP="00056CFD">
      <w:pPr>
        <w:rPr>
          <w:sz w:val="20"/>
          <w:szCs w:val="20"/>
        </w:rPr>
      </w:pPr>
      <w:r w:rsidRPr="00A4554B">
        <w:rPr>
          <w:sz w:val="20"/>
          <w:szCs w:val="20"/>
        </w:rPr>
        <w:t>It is understood and agreed that additional amounts may be advanced by the Holder hereof as provided in the instruments, if any, securing this Note and such advances will be added to the principal of this Note and will accrue interest at the above-specified rate of interest from the date of advance until paid. Payments shall be paid monthly to the Holder, and the entire remaining indebtedness shall be due and payable upon the expiration of the Term of Note unless sooner paid.</w:t>
      </w:r>
    </w:p>
    <w:p w14:paraId="6BD6804F" w14:textId="77777777" w:rsidR="00071E5C" w:rsidRPr="00A4554B" w:rsidRDefault="00071E5C" w:rsidP="00056CFD">
      <w:pPr>
        <w:rPr>
          <w:sz w:val="20"/>
          <w:szCs w:val="20"/>
        </w:rPr>
      </w:pPr>
      <w:r w:rsidRPr="00A4554B">
        <w:rPr>
          <w:sz w:val="20"/>
          <w:szCs w:val="20"/>
        </w:rPr>
        <w:t>In the event of default in payment of any installment of principal</w:t>
      </w:r>
      <w:r w:rsidR="00B27108">
        <w:rPr>
          <w:sz w:val="20"/>
          <w:szCs w:val="20"/>
        </w:rPr>
        <w:t xml:space="preserve">, interest due under this agreement or under the terms of any instrument securing this Note, if </w:t>
      </w:r>
      <w:r w:rsidRPr="00A4554B">
        <w:rPr>
          <w:sz w:val="20"/>
          <w:szCs w:val="20"/>
        </w:rPr>
        <w:t xml:space="preserve">such default is not cured within ten (10) days </w:t>
      </w:r>
      <w:r w:rsidR="00B27108">
        <w:rPr>
          <w:sz w:val="20"/>
          <w:szCs w:val="20"/>
        </w:rPr>
        <w:t xml:space="preserve">after written notice to </w:t>
      </w:r>
      <w:r w:rsidR="00912FC2">
        <w:rPr>
          <w:sz w:val="20"/>
          <w:szCs w:val="20"/>
        </w:rPr>
        <w:t>M</w:t>
      </w:r>
      <w:r w:rsidR="00B27108">
        <w:rPr>
          <w:sz w:val="20"/>
          <w:szCs w:val="20"/>
        </w:rPr>
        <w:t xml:space="preserve">aker, </w:t>
      </w:r>
      <w:r w:rsidRPr="00A4554B">
        <w:rPr>
          <w:sz w:val="20"/>
          <w:szCs w:val="20"/>
        </w:rPr>
        <w:t xml:space="preserve">the </w:t>
      </w:r>
      <w:r w:rsidR="001B523C">
        <w:rPr>
          <w:sz w:val="20"/>
          <w:szCs w:val="20"/>
        </w:rPr>
        <w:t>Holder</w:t>
      </w:r>
      <w:r w:rsidRPr="00A4554B">
        <w:rPr>
          <w:sz w:val="20"/>
          <w:szCs w:val="20"/>
        </w:rPr>
        <w:t xml:space="preserve"> may without further notice, declare the remainder of the principal sum, together with all interest accru</w:t>
      </w:r>
      <w:r w:rsidR="002E6AA7" w:rsidRPr="00A4554B">
        <w:rPr>
          <w:sz w:val="20"/>
          <w:szCs w:val="20"/>
        </w:rPr>
        <w:t xml:space="preserve">ed thereon and, </w:t>
      </w:r>
      <w:r w:rsidRPr="00A4554B">
        <w:rPr>
          <w:sz w:val="20"/>
          <w:szCs w:val="20"/>
        </w:rPr>
        <w:t>the prepayment premium, if any, at once due and payable. Failure to exercise this option shall not constitute a waiver of the right to exercise the same at any other time. The unpaid principal of this Note and any part thereof, accrued interest</w:t>
      </w:r>
      <w:r w:rsidR="00AD02A9">
        <w:rPr>
          <w:sz w:val="20"/>
          <w:szCs w:val="20"/>
        </w:rPr>
        <w:t>,</w:t>
      </w:r>
      <w:r w:rsidRPr="00A4554B">
        <w:rPr>
          <w:sz w:val="20"/>
          <w:szCs w:val="20"/>
        </w:rPr>
        <w:t xml:space="preserve"> and all other sums due under this Note and the Deed of Trust, if any, shall bear interest at the rate of </w:t>
      </w:r>
      <w:r w:rsidR="00EC201F">
        <w:rPr>
          <w:sz w:val="20"/>
          <w:szCs w:val="20"/>
        </w:rPr>
        <w:t xml:space="preserve">_______ (if left blank, </w:t>
      </w:r>
      <w:r w:rsidR="00EC201F">
        <w:rPr>
          <w:sz w:val="20"/>
          <w:szCs w:val="20"/>
          <w:u w:val="single"/>
        </w:rPr>
        <w:t>fifteen percent</w:t>
      </w:r>
      <w:r w:rsidR="00EC201F" w:rsidRPr="00EC201F">
        <w:rPr>
          <w:sz w:val="20"/>
          <w:szCs w:val="20"/>
          <w:u w:val="single"/>
        </w:rPr>
        <w:t xml:space="preserve">, </w:t>
      </w:r>
      <w:r w:rsidR="00B27108" w:rsidRPr="00EC201F">
        <w:rPr>
          <w:sz w:val="20"/>
          <w:szCs w:val="20"/>
          <w:u w:val="single"/>
        </w:rPr>
        <w:t>15</w:t>
      </w:r>
      <w:r w:rsidR="00085FD1" w:rsidRPr="00EC201F">
        <w:rPr>
          <w:sz w:val="20"/>
          <w:szCs w:val="20"/>
          <w:u w:val="single"/>
        </w:rPr>
        <w:t>%</w:t>
      </w:r>
      <w:r w:rsidRPr="00A4554B">
        <w:rPr>
          <w:sz w:val="20"/>
          <w:szCs w:val="20"/>
        </w:rPr>
        <w:t>) per annum after default until paid.</w:t>
      </w:r>
    </w:p>
    <w:p w14:paraId="1F053E2D" w14:textId="77777777" w:rsidR="00071E5C" w:rsidRPr="00A4554B" w:rsidRDefault="00071E5C" w:rsidP="00056CFD">
      <w:pPr>
        <w:rPr>
          <w:sz w:val="20"/>
          <w:szCs w:val="20"/>
        </w:rPr>
      </w:pPr>
      <w:r w:rsidRPr="00A4554B">
        <w:rPr>
          <w:sz w:val="20"/>
          <w:szCs w:val="20"/>
        </w:rPr>
        <w:t>Upon default</w:t>
      </w:r>
      <w:r w:rsidR="001B523C">
        <w:rPr>
          <w:sz w:val="20"/>
          <w:szCs w:val="20"/>
        </w:rPr>
        <w:t>,</w:t>
      </w:r>
      <w:r w:rsidRPr="00A4554B">
        <w:rPr>
          <w:sz w:val="20"/>
          <w:szCs w:val="20"/>
        </w:rPr>
        <w:t xml:space="preserve"> the </w:t>
      </w:r>
      <w:r w:rsidR="001B523C">
        <w:rPr>
          <w:sz w:val="20"/>
          <w:szCs w:val="20"/>
        </w:rPr>
        <w:t>Holder</w:t>
      </w:r>
      <w:r w:rsidRPr="00A4554B">
        <w:rPr>
          <w:sz w:val="20"/>
          <w:szCs w:val="20"/>
        </w:rPr>
        <w:t xml:space="preserve"> of this Note may employ an attorney to enforce the </w:t>
      </w:r>
      <w:r w:rsidR="001B523C">
        <w:rPr>
          <w:sz w:val="20"/>
          <w:szCs w:val="20"/>
        </w:rPr>
        <w:t>Holder</w:t>
      </w:r>
      <w:r w:rsidRPr="00A4554B">
        <w:rPr>
          <w:sz w:val="20"/>
          <w:szCs w:val="20"/>
        </w:rPr>
        <w:t xml:space="preserve">’s rights and remedies and the </w:t>
      </w:r>
      <w:r w:rsidR="003220A3">
        <w:rPr>
          <w:sz w:val="20"/>
          <w:szCs w:val="20"/>
        </w:rPr>
        <w:t>M</w:t>
      </w:r>
      <w:r w:rsidRPr="00A4554B">
        <w:rPr>
          <w:sz w:val="20"/>
          <w:szCs w:val="20"/>
        </w:rPr>
        <w:t>aker</w:t>
      </w:r>
      <w:r w:rsidR="003220A3">
        <w:rPr>
          <w:sz w:val="20"/>
          <w:szCs w:val="20"/>
        </w:rPr>
        <w:t xml:space="preserve"> </w:t>
      </w:r>
      <w:r w:rsidRPr="00A4554B">
        <w:rPr>
          <w:sz w:val="20"/>
          <w:szCs w:val="20"/>
        </w:rPr>
        <w:t>of this Note hereby agree</w:t>
      </w:r>
      <w:r w:rsidR="003220A3">
        <w:rPr>
          <w:sz w:val="20"/>
          <w:szCs w:val="20"/>
        </w:rPr>
        <w:t>s</w:t>
      </w:r>
      <w:r w:rsidRPr="00A4554B">
        <w:rPr>
          <w:sz w:val="20"/>
          <w:szCs w:val="20"/>
        </w:rPr>
        <w:t xml:space="preserve"> to pay to the </w:t>
      </w:r>
      <w:r w:rsidR="001B523C">
        <w:rPr>
          <w:sz w:val="20"/>
          <w:szCs w:val="20"/>
        </w:rPr>
        <w:t>Holder</w:t>
      </w:r>
      <w:r w:rsidRPr="00A4554B">
        <w:rPr>
          <w:sz w:val="20"/>
          <w:szCs w:val="20"/>
        </w:rPr>
        <w:t xml:space="preserve"> reasonable attorney</w:t>
      </w:r>
      <w:r w:rsidR="00085FD1" w:rsidRPr="00A4554B">
        <w:rPr>
          <w:sz w:val="20"/>
          <w:szCs w:val="20"/>
        </w:rPr>
        <w:t>’</w:t>
      </w:r>
      <w:r w:rsidRPr="00A4554B">
        <w:rPr>
          <w:sz w:val="20"/>
          <w:szCs w:val="20"/>
        </w:rPr>
        <w:t>s fees not exceeding a sum equal to fifteen percent (1</w:t>
      </w:r>
      <w:r w:rsidR="002E6AA7" w:rsidRPr="00A4554B">
        <w:rPr>
          <w:sz w:val="20"/>
          <w:szCs w:val="20"/>
        </w:rPr>
        <w:t xml:space="preserve">5%) of the outstanding balance </w:t>
      </w:r>
      <w:r w:rsidRPr="00A4554B">
        <w:rPr>
          <w:sz w:val="20"/>
          <w:szCs w:val="20"/>
        </w:rPr>
        <w:t xml:space="preserve">owing on said Note, plus all other reasonable expenses incurred by the </w:t>
      </w:r>
      <w:r w:rsidR="001B523C">
        <w:rPr>
          <w:sz w:val="20"/>
          <w:szCs w:val="20"/>
        </w:rPr>
        <w:t>Holder</w:t>
      </w:r>
      <w:r w:rsidRPr="00A4554B">
        <w:rPr>
          <w:sz w:val="20"/>
          <w:szCs w:val="20"/>
        </w:rPr>
        <w:t xml:space="preserve"> in exercising any of the </w:t>
      </w:r>
      <w:r w:rsidR="001B523C">
        <w:rPr>
          <w:sz w:val="20"/>
          <w:szCs w:val="20"/>
        </w:rPr>
        <w:t>Holder</w:t>
      </w:r>
      <w:r w:rsidRPr="00A4554B">
        <w:rPr>
          <w:sz w:val="20"/>
          <w:szCs w:val="20"/>
        </w:rPr>
        <w:t>’s rights and remedies upon default. The failure to exercise any such right or remedy shall not be a waiver or release of such rights or remedies or the right to exercise any of them at another time.</w:t>
      </w:r>
      <w:r w:rsidR="003220A3" w:rsidRPr="003220A3">
        <w:rPr>
          <w:sz w:val="20"/>
          <w:szCs w:val="20"/>
        </w:rPr>
        <w:t xml:space="preserve"> </w:t>
      </w:r>
      <w:r w:rsidR="003220A3" w:rsidRPr="00A4554B">
        <w:rPr>
          <w:sz w:val="20"/>
          <w:szCs w:val="20"/>
        </w:rPr>
        <w:t xml:space="preserve">This Note </w:t>
      </w:r>
      <w:r w:rsidR="003220A3">
        <w:rPr>
          <w:sz w:val="20"/>
          <w:szCs w:val="20"/>
        </w:rPr>
        <w:t xml:space="preserve">shall be </w:t>
      </w:r>
      <w:r w:rsidR="003220A3" w:rsidRPr="00A4554B">
        <w:rPr>
          <w:sz w:val="20"/>
          <w:szCs w:val="20"/>
        </w:rPr>
        <w:t>construed in accordance with the laws of the State of North Carolina.</w:t>
      </w:r>
    </w:p>
    <w:p w14:paraId="272F1858" w14:textId="77777777" w:rsidR="00071E5C" w:rsidRDefault="00071E5C" w:rsidP="00242E71">
      <w:pPr>
        <w:rPr>
          <w:sz w:val="20"/>
          <w:szCs w:val="20"/>
        </w:rPr>
      </w:pPr>
      <w:r w:rsidRPr="00A4554B">
        <w:rPr>
          <w:sz w:val="20"/>
          <w:szCs w:val="20"/>
        </w:rPr>
        <w:t>This Note is given as of the date set forth above and shall be secured by the Contract for Deed and related security documents, if applicable.</w:t>
      </w:r>
    </w:p>
    <w:p w14:paraId="54C5B332" w14:textId="77777777" w:rsidR="007C020D" w:rsidRDefault="007C020D">
      <w:pPr>
        <w:widowControl/>
        <w:autoSpaceDE/>
        <w:autoSpaceDN/>
        <w:adjustRightInd/>
        <w:spacing w:after="0" w:line="240" w:lineRule="auto"/>
        <w:jc w:val="left"/>
        <w:rPr>
          <w:sz w:val="20"/>
          <w:szCs w:val="20"/>
        </w:rPr>
      </w:pPr>
      <w:r>
        <w:rPr>
          <w:sz w:val="20"/>
          <w:szCs w:val="20"/>
        </w:rPr>
        <w:br w:type="page"/>
      </w:r>
    </w:p>
    <w:p w14:paraId="3F786D17" w14:textId="77777777" w:rsidR="00071E5C" w:rsidRPr="00A4554B" w:rsidRDefault="00071E5C" w:rsidP="00056CFD">
      <w:pPr>
        <w:rPr>
          <w:sz w:val="20"/>
          <w:szCs w:val="20"/>
        </w:rPr>
      </w:pPr>
      <w:r w:rsidRPr="00A4554B">
        <w:rPr>
          <w:sz w:val="20"/>
          <w:szCs w:val="20"/>
        </w:rPr>
        <w:lastRenderedPageBreak/>
        <w:t>IN TESTIMONY WHEREOF, the undersigned Maker has caused this instrument to be executed by signature and seal duly given, the day and year first above written.</w:t>
      </w:r>
    </w:p>
    <w:p w14:paraId="09FDE2BA" w14:textId="77777777" w:rsidR="0027451E" w:rsidRDefault="00A03A7C" w:rsidP="0027451E">
      <w:pPr>
        <w:spacing w:after="0"/>
        <w:ind w:left="5760"/>
        <w:rPr>
          <w:b/>
          <w:sz w:val="20"/>
          <w:szCs w:val="20"/>
        </w:rPr>
      </w:pPr>
      <w:r>
        <w:rPr>
          <w:b/>
          <w:sz w:val="20"/>
          <w:szCs w:val="20"/>
        </w:rPr>
        <w:t>EVER CARDOZA</w:t>
      </w:r>
    </w:p>
    <w:p w14:paraId="6BEFA51A" w14:textId="77777777" w:rsidR="0027451E" w:rsidRPr="0027451E" w:rsidRDefault="0027451E" w:rsidP="0027451E">
      <w:pPr>
        <w:spacing w:after="0"/>
        <w:ind w:left="5760"/>
        <w:rPr>
          <w:bCs/>
          <w:sz w:val="20"/>
          <w:szCs w:val="20"/>
        </w:rPr>
      </w:pPr>
      <w:r>
        <w:rPr>
          <w:bCs/>
          <w:sz w:val="20"/>
          <w:szCs w:val="20"/>
        </w:rPr>
        <w:t>and</w:t>
      </w:r>
    </w:p>
    <w:p w14:paraId="639DC4BD" w14:textId="77777777" w:rsidR="004E5936" w:rsidRPr="00EC201F" w:rsidRDefault="00A03A7C" w:rsidP="0027451E">
      <w:pPr>
        <w:spacing w:after="0"/>
        <w:ind w:left="5760"/>
        <w:rPr>
          <w:sz w:val="20"/>
          <w:szCs w:val="20"/>
        </w:rPr>
      </w:pPr>
      <w:r>
        <w:rPr>
          <w:b/>
          <w:sz w:val="20"/>
          <w:szCs w:val="20"/>
        </w:rPr>
        <w:t>EVER AMARILDO CARDOZA BOLANOS</w:t>
      </w:r>
    </w:p>
    <w:p w14:paraId="36916EE3" w14:textId="77777777" w:rsidR="00DC3BE7" w:rsidRDefault="00EC201F" w:rsidP="00FA7720">
      <w:pPr>
        <w:spacing w:after="0"/>
        <w:ind w:left="5760"/>
        <w:rPr>
          <w:sz w:val="20"/>
          <w:szCs w:val="20"/>
        </w:rPr>
      </w:pPr>
      <w:r w:rsidRPr="00EC201F">
        <w:rPr>
          <w:sz w:val="20"/>
          <w:szCs w:val="20"/>
          <w:u w:val="single"/>
        </w:rPr>
        <w:t>4121 Tensity Dr</w:t>
      </w:r>
    </w:p>
    <w:p w14:paraId="0457C758" w14:textId="77777777" w:rsidR="00FA7720" w:rsidRDefault="00FA7720" w:rsidP="00FA7720">
      <w:pPr>
        <w:spacing w:after="0"/>
        <w:ind w:left="5760"/>
        <w:rPr>
          <w:sz w:val="20"/>
          <w:szCs w:val="20"/>
          <w:u w:val="single"/>
        </w:rPr>
      </w:pPr>
      <w:r>
        <w:rPr>
          <w:sz w:val="20"/>
          <w:szCs w:val="20"/>
          <w:u w:val="single"/>
        </w:rPr>
        <w:t>Raleigh, NC 27604</w:t>
      </w:r>
    </w:p>
    <w:p w14:paraId="36873C62" w14:textId="77777777" w:rsidR="007C020D" w:rsidRDefault="007C020D" w:rsidP="007C020D">
      <w:pPr>
        <w:tabs>
          <w:tab w:val="left" w:pos="1710"/>
        </w:tabs>
      </w:pPr>
      <w:r>
        <w:t>Maker Signature: ______________________________</w:t>
      </w:r>
    </w:p>
    <w:p w14:paraId="7D244507" w14:textId="77777777" w:rsidR="007C020D" w:rsidRDefault="007C020D" w:rsidP="007C020D">
      <w:pPr>
        <w:tabs>
          <w:tab w:val="left" w:pos="1710"/>
        </w:tabs>
      </w:pPr>
      <w:r>
        <w:rPr/>
        <w:t xml:space="preserve">Printed Name: </w:t>
      </w:r>
      <w:proofErr w:type="gramStart"/>
      <w:r/>
      <w:r/>
      <w:proofErr w:type="gramEnd"/>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Ever Amarildo Cardoza Bolanos</w:t>
      </w:r>
    </w:p>
    <w:p w14:paraId="73791E0B" w14:textId="77777777" w:rsidR="007C020D" w:rsidRDefault="007C020D" w:rsidP="007C020D">
      <w:pPr>
        <w:tabs>
          <w:tab w:val="left" w:pos="1710"/>
        </w:tabs>
      </w:pPr>
      <w:r>
        <w:t>Maker Signature: ______________________________</w:t>
      </w:r>
    </w:p>
    <w:p w14:paraId="0882799F" w14:textId="77777777" w:rsidR="007C020D" w:rsidRDefault="007C020D" w:rsidP="007C020D">
      <w:pPr>
        <w:tabs>
          <w:tab w:val="left" w:pos="1710"/>
        </w:tabs>
      </w:pPr>
      <w:r>
        <w:rPr/>
        <w:t xml:space="preserve">Printed Name: </w:t>
      </w:r>
      <w:proofErr w:type="gramStart"/>
      <w:r/>
      <w:r/>
      <w:proofErr w:type="gramEnd"/>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Maria Geraldina Sarmiento</w:t>
      </w:r>
    </w:p>
    <w:p w14:paraId="1080725A" w14:textId="77777777" w:rsidR="007C020D" w:rsidRPr="00085FD1" w:rsidRDefault="007C020D" w:rsidP="00FA7720">
      <w:pPr>
        <w:spacing w:after="0"/>
        <w:ind w:left="5760"/>
        <w:rPr>
          <w:sz w:val="20"/>
          <w:szCs w:val="20"/>
        </w:rPr>
      </w:pPr>
    </w:p>
    <w:p w14:paraId="2AAF92E8" w14:textId="77777777" w:rsidR="00BB053D" w:rsidRDefault="00BB053D"/>
    <w:p>
      <w:r>
        <w:t>STATE OF: NORTH CAROLINA</w:t>
      </w:r>
    </w:p>
    <w:p>
      <w:r>
        <w:t>COUNTY OF: WAKE</w:t>
      </w:r>
    </w:p>
    <w:p>
      <w:r>
        <w:t>I certify that the following person(s) personally appeared before me this day, each acknowledging to me that he/she/they signed the foregoing document: Ever Amarildo Cardoza Bolanos and Maria Geraldina Sarmiento.</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p w14:paraId="444E8FEF" w14:textId="77777777" w:rsidR="00BB053D" w:rsidRDefault="00BB053D"/>
    <w:sectPr w:rsidR="00BB053D" w:rsidSect="00B27108">
      <w:pgSz w:w="12240" w:h="15840" w:code="1"/>
      <w:pgMar w:top="720" w:right="720" w:bottom="720" w:left="720" w:header="360" w:footer="36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EE4CB" w14:textId="77777777" w:rsidR="002750BB" w:rsidRDefault="002750BB" w:rsidP="00056CFD">
      <w:r>
        <w:separator/>
      </w:r>
    </w:p>
  </w:endnote>
  <w:endnote w:type="continuationSeparator" w:id="0">
    <w:p w14:paraId="32AB04EA" w14:textId="77777777" w:rsidR="002750BB" w:rsidRDefault="002750BB" w:rsidP="00056C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ZapfHumnst BT">
    <w:altName w:val="Segoe UI"/>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16465" w14:textId="77777777" w:rsidR="002750BB" w:rsidRDefault="002750BB" w:rsidP="00056CFD">
      <w:r>
        <w:separator/>
      </w:r>
    </w:p>
  </w:footnote>
  <w:footnote w:type="continuationSeparator" w:id="0">
    <w:p w14:paraId="2B5DD245" w14:textId="77777777" w:rsidR="002750BB" w:rsidRDefault="002750BB" w:rsidP="00056CF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53"/>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tzAyNDM3tTSyNDAyNDJS0lEKTi0uzszPAykwrgUAFKGsASwAAAA="/>
  </w:docVars>
  <w:rsids>
    <w:rsidRoot w:val="000B3F23"/>
    <w:rsid w:val="00001EC6"/>
    <w:rsid w:val="000062C9"/>
    <w:rsid w:val="00026E81"/>
    <w:rsid w:val="000317AD"/>
    <w:rsid w:val="00056CFD"/>
    <w:rsid w:val="00060789"/>
    <w:rsid w:val="00071E5C"/>
    <w:rsid w:val="00083B23"/>
    <w:rsid w:val="00083EB9"/>
    <w:rsid w:val="00085FD1"/>
    <w:rsid w:val="000B3F23"/>
    <w:rsid w:val="000C19AE"/>
    <w:rsid w:val="000D113B"/>
    <w:rsid w:val="000E4710"/>
    <w:rsid w:val="000E69AE"/>
    <w:rsid w:val="00112FA6"/>
    <w:rsid w:val="00116598"/>
    <w:rsid w:val="00122641"/>
    <w:rsid w:val="001503C6"/>
    <w:rsid w:val="00172402"/>
    <w:rsid w:val="00174E82"/>
    <w:rsid w:val="00180140"/>
    <w:rsid w:val="00184990"/>
    <w:rsid w:val="00195E54"/>
    <w:rsid w:val="001B523C"/>
    <w:rsid w:val="001C3F2D"/>
    <w:rsid w:val="001D3C3E"/>
    <w:rsid w:val="001D526F"/>
    <w:rsid w:val="001E2E3F"/>
    <w:rsid w:val="001E524C"/>
    <w:rsid w:val="001F5BB1"/>
    <w:rsid w:val="001F6822"/>
    <w:rsid w:val="001F78DD"/>
    <w:rsid w:val="00204E3C"/>
    <w:rsid w:val="002067A6"/>
    <w:rsid w:val="002160D0"/>
    <w:rsid w:val="00225565"/>
    <w:rsid w:val="002355AE"/>
    <w:rsid w:val="00242E71"/>
    <w:rsid w:val="0024782E"/>
    <w:rsid w:val="002532A9"/>
    <w:rsid w:val="00253CC2"/>
    <w:rsid w:val="00260F65"/>
    <w:rsid w:val="00270FD9"/>
    <w:rsid w:val="0027451E"/>
    <w:rsid w:val="002750BB"/>
    <w:rsid w:val="00276FC9"/>
    <w:rsid w:val="002A0131"/>
    <w:rsid w:val="002E4D3D"/>
    <w:rsid w:val="002E4EC8"/>
    <w:rsid w:val="002E5FEC"/>
    <w:rsid w:val="002E6AA7"/>
    <w:rsid w:val="003070CD"/>
    <w:rsid w:val="00307EA4"/>
    <w:rsid w:val="00312CA4"/>
    <w:rsid w:val="003220A3"/>
    <w:rsid w:val="00332232"/>
    <w:rsid w:val="00345000"/>
    <w:rsid w:val="00345789"/>
    <w:rsid w:val="0035382B"/>
    <w:rsid w:val="00353944"/>
    <w:rsid w:val="00363DA8"/>
    <w:rsid w:val="003657A1"/>
    <w:rsid w:val="00380A0E"/>
    <w:rsid w:val="0038101F"/>
    <w:rsid w:val="00381A47"/>
    <w:rsid w:val="0038714C"/>
    <w:rsid w:val="0038732D"/>
    <w:rsid w:val="003B45FB"/>
    <w:rsid w:val="003B7E99"/>
    <w:rsid w:val="003C142A"/>
    <w:rsid w:val="003C4E23"/>
    <w:rsid w:val="003D336F"/>
    <w:rsid w:val="003E156D"/>
    <w:rsid w:val="003E3B6D"/>
    <w:rsid w:val="003E74ED"/>
    <w:rsid w:val="00401F84"/>
    <w:rsid w:val="0042700F"/>
    <w:rsid w:val="0043173F"/>
    <w:rsid w:val="00433E33"/>
    <w:rsid w:val="00436B62"/>
    <w:rsid w:val="004677CC"/>
    <w:rsid w:val="004717AB"/>
    <w:rsid w:val="004745E0"/>
    <w:rsid w:val="004D610E"/>
    <w:rsid w:val="004E5936"/>
    <w:rsid w:val="004E6E77"/>
    <w:rsid w:val="004F3DD6"/>
    <w:rsid w:val="004F63E1"/>
    <w:rsid w:val="005022CF"/>
    <w:rsid w:val="005023DF"/>
    <w:rsid w:val="00504AC6"/>
    <w:rsid w:val="00505353"/>
    <w:rsid w:val="0052453D"/>
    <w:rsid w:val="005276DE"/>
    <w:rsid w:val="00533F29"/>
    <w:rsid w:val="005548A5"/>
    <w:rsid w:val="00567473"/>
    <w:rsid w:val="00573AFF"/>
    <w:rsid w:val="005833A6"/>
    <w:rsid w:val="0059229D"/>
    <w:rsid w:val="005D29D9"/>
    <w:rsid w:val="005D7937"/>
    <w:rsid w:val="005E1EC0"/>
    <w:rsid w:val="005E778C"/>
    <w:rsid w:val="005F46A0"/>
    <w:rsid w:val="005F4C14"/>
    <w:rsid w:val="00655875"/>
    <w:rsid w:val="006607D7"/>
    <w:rsid w:val="00674F07"/>
    <w:rsid w:val="00676AF9"/>
    <w:rsid w:val="0068450E"/>
    <w:rsid w:val="00695342"/>
    <w:rsid w:val="00695578"/>
    <w:rsid w:val="00695CF7"/>
    <w:rsid w:val="006A1106"/>
    <w:rsid w:val="006C10E8"/>
    <w:rsid w:val="006C246D"/>
    <w:rsid w:val="006C2D16"/>
    <w:rsid w:val="006D4A51"/>
    <w:rsid w:val="007017CC"/>
    <w:rsid w:val="0070796F"/>
    <w:rsid w:val="007116E3"/>
    <w:rsid w:val="00755B0A"/>
    <w:rsid w:val="007637CD"/>
    <w:rsid w:val="00783AD8"/>
    <w:rsid w:val="007A5011"/>
    <w:rsid w:val="007C020D"/>
    <w:rsid w:val="007D1F7E"/>
    <w:rsid w:val="00806F5A"/>
    <w:rsid w:val="00817AE9"/>
    <w:rsid w:val="00817F2F"/>
    <w:rsid w:val="008210BD"/>
    <w:rsid w:val="008217E9"/>
    <w:rsid w:val="00827E20"/>
    <w:rsid w:val="00834E4C"/>
    <w:rsid w:val="008426FC"/>
    <w:rsid w:val="00874E73"/>
    <w:rsid w:val="008767DF"/>
    <w:rsid w:val="00877637"/>
    <w:rsid w:val="0089176A"/>
    <w:rsid w:val="008A6194"/>
    <w:rsid w:val="008C0325"/>
    <w:rsid w:val="008C24C9"/>
    <w:rsid w:val="008D1552"/>
    <w:rsid w:val="008F32DC"/>
    <w:rsid w:val="008F64B4"/>
    <w:rsid w:val="00903368"/>
    <w:rsid w:val="00907013"/>
    <w:rsid w:val="00912FC2"/>
    <w:rsid w:val="00922CE8"/>
    <w:rsid w:val="00944670"/>
    <w:rsid w:val="0095269B"/>
    <w:rsid w:val="00956F26"/>
    <w:rsid w:val="00962A7A"/>
    <w:rsid w:val="009956EF"/>
    <w:rsid w:val="0099641D"/>
    <w:rsid w:val="009B3AC1"/>
    <w:rsid w:val="009E05AE"/>
    <w:rsid w:val="009E4D64"/>
    <w:rsid w:val="00A03A7C"/>
    <w:rsid w:val="00A04CDE"/>
    <w:rsid w:val="00A0703C"/>
    <w:rsid w:val="00A31EEE"/>
    <w:rsid w:val="00A4554B"/>
    <w:rsid w:val="00A50343"/>
    <w:rsid w:val="00A5142F"/>
    <w:rsid w:val="00A53CF1"/>
    <w:rsid w:val="00A57917"/>
    <w:rsid w:val="00A64028"/>
    <w:rsid w:val="00A64CE5"/>
    <w:rsid w:val="00A80A58"/>
    <w:rsid w:val="00A85955"/>
    <w:rsid w:val="00A87A1F"/>
    <w:rsid w:val="00A9775B"/>
    <w:rsid w:val="00AA038D"/>
    <w:rsid w:val="00AA1385"/>
    <w:rsid w:val="00AD02A9"/>
    <w:rsid w:val="00AD4B5D"/>
    <w:rsid w:val="00AE297C"/>
    <w:rsid w:val="00AE38B3"/>
    <w:rsid w:val="00AE4DAD"/>
    <w:rsid w:val="00AF4288"/>
    <w:rsid w:val="00AF429D"/>
    <w:rsid w:val="00B02EE7"/>
    <w:rsid w:val="00B17BA0"/>
    <w:rsid w:val="00B27108"/>
    <w:rsid w:val="00B40EC0"/>
    <w:rsid w:val="00B508FA"/>
    <w:rsid w:val="00B5666C"/>
    <w:rsid w:val="00B66C82"/>
    <w:rsid w:val="00B92527"/>
    <w:rsid w:val="00B93975"/>
    <w:rsid w:val="00BB0345"/>
    <w:rsid w:val="00BB053D"/>
    <w:rsid w:val="00BB512B"/>
    <w:rsid w:val="00BE11F8"/>
    <w:rsid w:val="00BF3AEF"/>
    <w:rsid w:val="00C12221"/>
    <w:rsid w:val="00C3285D"/>
    <w:rsid w:val="00C4712C"/>
    <w:rsid w:val="00C611B3"/>
    <w:rsid w:val="00C6226E"/>
    <w:rsid w:val="00C70474"/>
    <w:rsid w:val="00C90D3A"/>
    <w:rsid w:val="00C917E2"/>
    <w:rsid w:val="00C95254"/>
    <w:rsid w:val="00C963F4"/>
    <w:rsid w:val="00C97F4E"/>
    <w:rsid w:val="00CA2169"/>
    <w:rsid w:val="00CB4CFD"/>
    <w:rsid w:val="00CE1493"/>
    <w:rsid w:val="00CE22D7"/>
    <w:rsid w:val="00CF0716"/>
    <w:rsid w:val="00CF4709"/>
    <w:rsid w:val="00D50129"/>
    <w:rsid w:val="00D82089"/>
    <w:rsid w:val="00D87A57"/>
    <w:rsid w:val="00D90907"/>
    <w:rsid w:val="00DA2556"/>
    <w:rsid w:val="00DA2B98"/>
    <w:rsid w:val="00DA4269"/>
    <w:rsid w:val="00DA7894"/>
    <w:rsid w:val="00DA7E17"/>
    <w:rsid w:val="00DC3BE7"/>
    <w:rsid w:val="00DE4E62"/>
    <w:rsid w:val="00DF10A3"/>
    <w:rsid w:val="00E14652"/>
    <w:rsid w:val="00E1715C"/>
    <w:rsid w:val="00E2635B"/>
    <w:rsid w:val="00E44033"/>
    <w:rsid w:val="00E86877"/>
    <w:rsid w:val="00EA2A89"/>
    <w:rsid w:val="00EA3FE8"/>
    <w:rsid w:val="00EC201F"/>
    <w:rsid w:val="00EF6826"/>
    <w:rsid w:val="00F117E3"/>
    <w:rsid w:val="00F331F2"/>
    <w:rsid w:val="00F47AB3"/>
    <w:rsid w:val="00F61004"/>
    <w:rsid w:val="00F9136C"/>
    <w:rsid w:val="00F97FA9"/>
    <w:rsid w:val="00FA1EDE"/>
    <w:rsid w:val="00FA7720"/>
    <w:rsid w:val="00FA7851"/>
    <w:rsid w:val="00FB20E9"/>
    <w:rsid w:val="00FB77F1"/>
    <w:rsid w:val="00FC2020"/>
    <w:rsid w:val="00FC6798"/>
    <w:rsid w:val="00FD0897"/>
    <w:rsid w:val="00FD2173"/>
    <w:rsid w:val="00FD7CC8"/>
    <w:rsid w:val="00FE7C7E"/>
    <w:rsid w:val="00FF0FC7"/>
    <w:rsid w:val="00FF6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686E0C"/>
  <w15:chartTrackingRefBased/>
  <w15:docId w15:val="{ADAD0194-7D2B-4BE9-BE2A-32B33C576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6CFD"/>
    <w:pPr>
      <w:widowControl w:val="0"/>
      <w:autoSpaceDE w:val="0"/>
      <w:autoSpaceDN w:val="0"/>
      <w:adjustRightInd w:val="0"/>
      <w:spacing w:after="200" w:line="276" w:lineRule="auto"/>
      <w:jc w:val="both"/>
    </w:pPr>
    <w:rPr>
      <w:color w:val="000000"/>
      <w:sz w:val="24"/>
      <w:szCs w:val="24"/>
    </w:rPr>
  </w:style>
  <w:style w:type="paragraph" w:styleId="Heading1">
    <w:name w:val="heading 1"/>
    <w:basedOn w:val="Normal"/>
    <w:next w:val="Normal"/>
    <w:qFormat/>
    <w:rsid w:val="00071E5C"/>
    <w:pPr>
      <w:keepNext/>
      <w:spacing w:before="20"/>
      <w:jc w:val="center"/>
      <w:outlineLvl w:val="0"/>
    </w:pPr>
    <w:rPr>
      <w:b/>
      <w:bCs/>
      <w:sz w:val="36"/>
      <w:szCs w:val="36"/>
    </w:rPr>
  </w:style>
  <w:style w:type="paragraph" w:styleId="Heading2">
    <w:name w:val="heading 2"/>
    <w:basedOn w:val="Normal"/>
    <w:next w:val="Normal"/>
    <w:qFormat/>
    <w:rsid w:val="00071E5C"/>
    <w:pPr>
      <w:keepNext/>
      <w:tabs>
        <w:tab w:val="right" w:leader="underscore" w:pos="2880"/>
      </w:tabs>
      <w:spacing w:before="2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071E5C"/>
    <w:pPr>
      <w:ind w:right="8378"/>
    </w:pPr>
    <w:rPr>
      <w:sz w:val="16"/>
      <w:szCs w:val="16"/>
    </w:rPr>
  </w:style>
  <w:style w:type="paragraph" w:styleId="Header">
    <w:name w:val="header"/>
    <w:basedOn w:val="Normal"/>
    <w:rsid w:val="00071E5C"/>
    <w:pPr>
      <w:tabs>
        <w:tab w:val="center" w:pos="4320"/>
        <w:tab w:val="right" w:pos="8640"/>
      </w:tabs>
    </w:pPr>
  </w:style>
  <w:style w:type="character" w:styleId="Strong">
    <w:name w:val="Strong"/>
    <w:qFormat/>
    <w:rsid w:val="00071E5C"/>
    <w:rPr>
      <w:b/>
      <w:bCs/>
    </w:rPr>
  </w:style>
  <w:style w:type="paragraph" w:styleId="Footer">
    <w:name w:val="footer"/>
    <w:basedOn w:val="Normal"/>
    <w:link w:val="FooterChar"/>
    <w:uiPriority w:val="99"/>
    <w:rsid w:val="00071E5C"/>
    <w:pPr>
      <w:tabs>
        <w:tab w:val="center" w:pos="4320"/>
        <w:tab w:val="right" w:pos="8640"/>
      </w:tabs>
    </w:pPr>
  </w:style>
  <w:style w:type="character" w:customStyle="1" w:styleId="FooterChar">
    <w:name w:val="Footer Char"/>
    <w:link w:val="Footer"/>
    <w:uiPriority w:val="99"/>
    <w:rsid w:val="00380A0E"/>
    <w:rPr>
      <w:rFonts w:ascii="ZapfHumnst BT" w:hAnsi="ZapfHumnst BT"/>
      <w:color w:val="000000"/>
      <w:sz w:val="24"/>
      <w:szCs w:val="24"/>
    </w:rPr>
  </w:style>
  <w:style w:type="paragraph" w:styleId="BalloonText">
    <w:name w:val="Balloon Text"/>
    <w:basedOn w:val="Normal"/>
    <w:link w:val="BalloonTextChar"/>
    <w:rsid w:val="002160D0"/>
    <w:rPr>
      <w:rFonts w:ascii="Tahoma" w:hAnsi="Tahoma" w:cs="Tahoma"/>
      <w:sz w:val="16"/>
      <w:szCs w:val="16"/>
    </w:rPr>
  </w:style>
  <w:style w:type="character" w:customStyle="1" w:styleId="BalloonTextChar">
    <w:name w:val="Balloon Text Char"/>
    <w:link w:val="BalloonText"/>
    <w:rsid w:val="002160D0"/>
    <w:rPr>
      <w:rFonts w:ascii="Tahoma" w:hAnsi="Tahoma" w:cs="Tahoma"/>
      <w:color w:val="000000"/>
      <w:sz w:val="16"/>
      <w:szCs w:val="16"/>
    </w:rPr>
  </w:style>
  <w:style w:type="table" w:styleId="TableGrid">
    <w:name w:val="Table Grid"/>
    <w:basedOn w:val="TableNormal"/>
    <w:rsid w:val="00056C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0703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ndaStJuste\Capital%20City%20Law\CCL%20Company%20Portal%20-%20Documents\Company\Clients\S\Sell%20Your%20Home,%20LLC\Sell%20Your%20H%20-%20Corporate%20Counsel\Standard%20Docs\UNREDACTED%20Promissory%20Note%202022100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b9fedca-001d-4cc9-b244-d9c3be5a27d3">
      <Terms xmlns="http://schemas.microsoft.com/office/infopath/2007/PartnerControls"/>
    </lcf76f155ced4ddcb4097134ff3c332f>
    <TaxCatchAll xmlns="42cc25d9-27fe-4f07-accb-ded05ec47eee" xsi:nil="true"/>
    <_Flow_SignoffStatus xmlns="ab9fedca-001d-4cc9-b244-d9c3be5a27d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19" ma:contentTypeDescription="Create a new document." ma:contentTypeScope="" ma:versionID="f34248c6feb9a409659c998a1ec1dffc">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93a0d318a9c03bd3e7af6d02869aaaab"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2CB2D4-3314-43ED-8A94-8C5511FF32FC}">
  <ds:schemaRefs>
    <ds:schemaRef ds:uri="http://schemas.microsoft.com/office/2006/metadata/properties"/>
    <ds:schemaRef ds:uri="http://schemas.microsoft.com/office/infopath/2007/PartnerControls"/>
    <ds:schemaRef ds:uri="ab9fedca-001d-4cc9-b244-d9c3be5a27d3"/>
    <ds:schemaRef ds:uri="42cc25d9-27fe-4f07-accb-ded05ec47eee"/>
  </ds:schemaRefs>
</ds:datastoreItem>
</file>

<file path=customXml/itemProps2.xml><?xml version="1.0" encoding="utf-8"?>
<ds:datastoreItem xmlns:ds="http://schemas.openxmlformats.org/officeDocument/2006/customXml" ds:itemID="{6A99D7E2-F0A3-4F2D-BD1F-689CD75919DC}">
  <ds:schemaRefs>
    <ds:schemaRef ds:uri="http://schemas.microsoft.com/sharepoint/v3/contenttype/forms"/>
  </ds:schemaRefs>
</ds:datastoreItem>
</file>

<file path=customXml/itemProps3.xml><?xml version="1.0" encoding="utf-8"?>
<ds:datastoreItem xmlns:ds="http://schemas.openxmlformats.org/officeDocument/2006/customXml" ds:itemID="{E3A72E43-E03B-4623-A87E-7D2A75BCBF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9fedca-001d-4cc9-b244-d9c3be5a27d3"/>
    <ds:schemaRef ds:uri="42cc25d9-27fe-4f07-accb-ded05ec47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UNREDACTED Promissory Note 20221006.dotx</Template>
  <TotalTime>101</TotalTime>
  <Pages>1</Pages>
  <Words>704</Words>
  <Characters>3647</Characters>
  <Application>Microsoft Office Word</Application>
  <DocSecurity>0</DocSecurity>
  <PresentationFormat>11|.DOC</PresentationFormat>
  <Lines>72</Lines>
  <Paragraphs>45</Paragraphs>
  <ScaleCrop>false</ScaleCrop>
  <HeadingPairs>
    <vt:vector size="2" baseType="variant">
      <vt:variant>
        <vt:lpstr>Title</vt:lpstr>
      </vt:variant>
      <vt:variant>
        <vt:i4>1</vt:i4>
      </vt:variant>
    </vt:vector>
  </HeadingPairs>
  <TitlesOfParts>
    <vt:vector size="1" baseType="lpstr">
      <vt:lpstr>Promissory Note.doc</vt:lpstr>
    </vt:vector>
  </TitlesOfParts>
  <Company>NCBA</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Promissory Note.doc</dc:title>
  <dc:subject>Promissory Note.doc</dc:subject>
  <dc:creator>Brenda St. Juste;Kyle A. Smalling</dc:creator>
  <cp:keywords/>
  <cp:lastModifiedBy>Wes Will Buy Your Home</cp:lastModifiedBy>
  <cp:revision>75</cp:revision>
  <cp:lastPrinted>2015-08-10T12:05:00Z</cp:lastPrinted>
  <dcterms:created xsi:type="dcterms:W3CDTF">2023-08-11T13:21:00Z</dcterms:created>
  <dcterms:modified xsi:type="dcterms:W3CDTF">2026-06-02T16:47:00Z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